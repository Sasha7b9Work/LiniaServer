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042C" w:rsidRPr="004F6386" w:rsidRDefault="0064042C" w:rsidP="00A27CF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  <w:r w:rsidRPr="004F6386">
        <w:rPr>
          <w:rFonts w:ascii="Times New Roman" w:hAnsi="Times New Roman" w:cs="Times New Roman"/>
          <w:sz w:val="20"/>
          <w:szCs w:val="20"/>
        </w:rPr>
        <w:t>УДК ХХХ.ХХ</w:t>
      </w:r>
    </w:p>
    <w:p w:rsidR="0064042C" w:rsidRPr="004F6386" w:rsidRDefault="0064042C" w:rsidP="00A27C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F6386">
        <w:rPr>
          <w:rFonts w:ascii="Times New Roman" w:hAnsi="Times New Roman" w:cs="Times New Roman"/>
          <w:b/>
          <w:bCs/>
          <w:sz w:val="20"/>
          <w:szCs w:val="20"/>
        </w:rPr>
        <w:t xml:space="preserve">ТРЕБОВАНИЯ К ОФОРМЛЕНИЮ МАТЕРИАЛОВ </w:t>
      </w:r>
      <w:r w:rsidRPr="00A57C90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4F6386">
        <w:rPr>
          <w:rFonts w:ascii="Times New Roman" w:hAnsi="Times New Roman" w:cs="Times New Roman"/>
          <w:b/>
          <w:bCs/>
          <w:sz w:val="20"/>
          <w:szCs w:val="20"/>
        </w:rPr>
        <w:t>КОНФЕРЕНЦИИ</w:t>
      </w:r>
    </w:p>
    <w:p w:rsidR="0064042C" w:rsidRPr="007C2113" w:rsidRDefault="0064042C" w:rsidP="00A27CF2">
      <w:pPr>
        <w:spacing w:after="0" w:line="240" w:lineRule="auto"/>
        <w:jc w:val="center"/>
        <w:rPr>
          <w:rFonts w:ascii="Times New Roman" w:hAnsi="Times New Roman" w:cs="Times New Roman"/>
          <w:b/>
          <w:bCs/>
          <w:spacing w:val="-6"/>
          <w:sz w:val="10"/>
          <w:szCs w:val="10"/>
        </w:rPr>
      </w:pPr>
    </w:p>
    <w:p w:rsidR="0064042C" w:rsidRPr="004F6386" w:rsidRDefault="0064042C" w:rsidP="00A27CF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F6386">
        <w:rPr>
          <w:rFonts w:ascii="Times New Roman" w:hAnsi="Times New Roman" w:cs="Times New Roman"/>
          <w:sz w:val="20"/>
          <w:szCs w:val="20"/>
        </w:rPr>
        <w:t xml:space="preserve">Студент гр. 11312114 Петров П.П., студент гр.113150 (магистрант) </w:t>
      </w:r>
      <w:r w:rsidRPr="00A57C90">
        <w:rPr>
          <w:rFonts w:ascii="Times New Roman" w:hAnsi="Times New Roman" w:cs="Times New Roman"/>
          <w:sz w:val="20"/>
          <w:szCs w:val="20"/>
        </w:rPr>
        <w:br/>
      </w:r>
      <w:r w:rsidRPr="004F6386">
        <w:rPr>
          <w:rFonts w:ascii="Times New Roman" w:hAnsi="Times New Roman" w:cs="Times New Roman"/>
          <w:sz w:val="20"/>
          <w:szCs w:val="20"/>
        </w:rPr>
        <w:t>Иванов И.И.</w:t>
      </w:r>
      <w:r w:rsidRPr="004F6386">
        <w:rPr>
          <w:rFonts w:ascii="Times New Roman" w:hAnsi="Times New Roman" w:cs="Times New Roman"/>
          <w:sz w:val="20"/>
          <w:szCs w:val="20"/>
        </w:rPr>
        <w:br/>
        <w:t xml:space="preserve">Д-р техн. наук, профессор Петров А.А., </w:t>
      </w:r>
      <w:r w:rsidRPr="00A57C90">
        <w:rPr>
          <w:rFonts w:ascii="Times New Roman" w:hAnsi="Times New Roman" w:cs="Times New Roman"/>
          <w:sz w:val="20"/>
          <w:szCs w:val="20"/>
        </w:rPr>
        <w:br/>
      </w:r>
      <w:r w:rsidRPr="004F6386">
        <w:rPr>
          <w:rFonts w:ascii="Times New Roman" w:hAnsi="Times New Roman" w:cs="Times New Roman"/>
          <w:sz w:val="20"/>
          <w:szCs w:val="20"/>
        </w:rPr>
        <w:t>кандидат техн. наук, доцент Иванов Б.Б.</w:t>
      </w:r>
      <w:r w:rsidRPr="004F6386">
        <w:rPr>
          <w:rFonts w:ascii="Times New Roman" w:hAnsi="Times New Roman" w:cs="Times New Roman"/>
          <w:sz w:val="20"/>
          <w:szCs w:val="20"/>
        </w:rPr>
        <w:br/>
        <w:t>Белорусский национальный технический университет</w:t>
      </w:r>
    </w:p>
    <w:p w:rsidR="0064042C" w:rsidRPr="007C2113" w:rsidRDefault="0064042C" w:rsidP="00A27CF2">
      <w:pPr>
        <w:spacing w:after="0" w:line="240" w:lineRule="auto"/>
        <w:jc w:val="center"/>
        <w:rPr>
          <w:rFonts w:ascii="Times New Roman" w:hAnsi="Times New Roman" w:cs="Times New Roman"/>
          <w:spacing w:val="-6"/>
          <w:sz w:val="10"/>
          <w:szCs w:val="10"/>
        </w:rPr>
      </w:pPr>
    </w:p>
    <w:p w:rsidR="0064042C" w:rsidRPr="004F6386" w:rsidRDefault="0064042C" w:rsidP="00A27CF2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4F6386">
        <w:rPr>
          <w:rFonts w:ascii="Times New Roman" w:hAnsi="Times New Roman" w:cs="Times New Roman"/>
          <w:sz w:val="20"/>
          <w:szCs w:val="20"/>
        </w:rPr>
        <w:t>Шаблон предназначен для подготовки Ваших материалов к представлению на 1</w:t>
      </w:r>
      <w:r w:rsidRPr="00A57C90">
        <w:rPr>
          <w:rFonts w:ascii="Times New Roman" w:hAnsi="Times New Roman" w:cs="Times New Roman"/>
          <w:sz w:val="20"/>
          <w:szCs w:val="20"/>
        </w:rPr>
        <w:t>3</w:t>
      </w:r>
      <w:r w:rsidRPr="004F6386">
        <w:rPr>
          <w:rFonts w:ascii="Times New Roman" w:hAnsi="Times New Roman" w:cs="Times New Roman"/>
          <w:sz w:val="20"/>
          <w:szCs w:val="20"/>
        </w:rPr>
        <w:t xml:space="preserve">-ю международную научно-техническую конференцию молодых ученых и студентов «Новые направления развития приборостроения». </w:t>
      </w:r>
      <w:r w:rsidRPr="004F6386">
        <w:rPr>
          <w:rFonts w:ascii="Times New Roman" w:hAnsi="Times New Roman" w:cs="Times New Roman"/>
          <w:b/>
          <w:bCs/>
          <w:sz w:val="20"/>
          <w:szCs w:val="20"/>
        </w:rPr>
        <w:t>Объем</w:t>
      </w:r>
      <w:r w:rsidRPr="004F6386">
        <w:rPr>
          <w:rFonts w:ascii="Times New Roman" w:hAnsi="Times New Roman" w:cs="Times New Roman"/>
          <w:sz w:val="20"/>
          <w:szCs w:val="20"/>
        </w:rPr>
        <w:t xml:space="preserve"> материалов должен составлять </w:t>
      </w:r>
      <w:r w:rsidRPr="004F6386">
        <w:rPr>
          <w:rFonts w:ascii="Times New Roman" w:hAnsi="Times New Roman" w:cs="Times New Roman"/>
          <w:b/>
          <w:bCs/>
          <w:sz w:val="20"/>
          <w:szCs w:val="20"/>
          <w:u w:val="single"/>
        </w:rPr>
        <w:t>ОДНУ</w:t>
      </w:r>
      <w:r w:rsidRPr="004F638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F6386">
        <w:rPr>
          <w:rFonts w:ascii="Times New Roman" w:hAnsi="Times New Roman" w:cs="Times New Roman"/>
          <w:sz w:val="20"/>
          <w:szCs w:val="20"/>
        </w:rPr>
        <w:t xml:space="preserve">полную страницу (формат – А5). </w:t>
      </w:r>
    </w:p>
    <w:p w:rsidR="0064042C" w:rsidRPr="004F6386" w:rsidRDefault="0064042C" w:rsidP="00693A1D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4F6386">
        <w:rPr>
          <w:rFonts w:ascii="Times New Roman" w:hAnsi="Times New Roman" w:cs="Times New Roman"/>
          <w:b/>
          <w:bCs/>
          <w:sz w:val="20"/>
          <w:szCs w:val="20"/>
        </w:rPr>
        <w:t>Форматирование документа.</w:t>
      </w:r>
      <w:r w:rsidRPr="004F6386">
        <w:rPr>
          <w:rFonts w:ascii="Times New Roman" w:hAnsi="Times New Roman" w:cs="Times New Roman"/>
          <w:sz w:val="20"/>
          <w:szCs w:val="20"/>
        </w:rPr>
        <w:t xml:space="preserve"> Поля д</w:t>
      </w:r>
      <w:r>
        <w:rPr>
          <w:rFonts w:ascii="Times New Roman" w:hAnsi="Times New Roman" w:cs="Times New Roman"/>
          <w:sz w:val="20"/>
          <w:szCs w:val="20"/>
        </w:rPr>
        <w:t xml:space="preserve">окумента: верх </w:t>
      </w:r>
      <w:r w:rsidRPr="00215209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 xml:space="preserve"> 1,5 см, справа</w:t>
      </w:r>
      <w:r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215209">
        <w:rPr>
          <w:rFonts w:ascii="Times New Roman" w:hAnsi="Times New Roman" w:cs="Times New Roman"/>
          <w:sz w:val="20"/>
          <w:szCs w:val="20"/>
        </w:rPr>
        <w:t>–</w:t>
      </w:r>
      <w:r w:rsidRPr="004F6386">
        <w:rPr>
          <w:rFonts w:ascii="Times New Roman" w:hAnsi="Times New Roman" w:cs="Times New Roman"/>
          <w:sz w:val="20"/>
          <w:szCs w:val="20"/>
        </w:rPr>
        <w:t xml:space="preserve"> 1,5 см, низ </w:t>
      </w:r>
      <w:r w:rsidRPr="00215209">
        <w:rPr>
          <w:rFonts w:ascii="Times New Roman" w:hAnsi="Times New Roman" w:cs="Times New Roman"/>
          <w:sz w:val="20"/>
          <w:szCs w:val="20"/>
        </w:rPr>
        <w:t>–</w:t>
      </w:r>
      <w:r w:rsidRPr="004F6386">
        <w:rPr>
          <w:rFonts w:ascii="Times New Roman" w:hAnsi="Times New Roman" w:cs="Times New Roman"/>
          <w:sz w:val="20"/>
          <w:szCs w:val="20"/>
        </w:rPr>
        <w:t xml:space="preserve"> 2,0 см, слева </w:t>
      </w:r>
      <w:r w:rsidRPr="00215209">
        <w:rPr>
          <w:rFonts w:ascii="Times New Roman" w:hAnsi="Times New Roman" w:cs="Times New Roman"/>
          <w:sz w:val="20"/>
          <w:szCs w:val="20"/>
        </w:rPr>
        <w:t>–</w:t>
      </w:r>
      <w:r w:rsidRPr="004F6386">
        <w:rPr>
          <w:rFonts w:ascii="Times New Roman" w:hAnsi="Times New Roman" w:cs="Times New Roman"/>
          <w:sz w:val="20"/>
          <w:szCs w:val="20"/>
        </w:rPr>
        <w:t xml:space="preserve"> 2,0 см. Межстрочный интервал </w:t>
      </w:r>
      <w:r w:rsidRPr="00A57C90">
        <w:rPr>
          <w:rFonts w:ascii="Times New Roman" w:hAnsi="Times New Roman" w:cs="Times New Roman"/>
          <w:sz w:val="20"/>
          <w:szCs w:val="20"/>
        </w:rPr>
        <w:t>–</w:t>
      </w:r>
      <w:r w:rsidRPr="004F6386">
        <w:rPr>
          <w:rFonts w:ascii="Times New Roman" w:hAnsi="Times New Roman" w:cs="Times New Roman"/>
          <w:sz w:val="20"/>
          <w:szCs w:val="20"/>
        </w:rPr>
        <w:t xml:space="preserve"> одинарный. Номер страницы не ставить. </w:t>
      </w:r>
      <w:r w:rsidRPr="00C33415">
        <w:rPr>
          <w:rFonts w:ascii="Times New Roman" w:hAnsi="Times New Roman" w:cs="Times New Roman"/>
          <w:sz w:val="20"/>
          <w:szCs w:val="20"/>
          <w:highlight w:val="yellow"/>
        </w:rPr>
        <w:t>Отступ первой строки абзаца – 0,5 см (основной текст).</w:t>
      </w:r>
    </w:p>
    <w:p w:rsidR="0064042C" w:rsidRPr="004F6386" w:rsidRDefault="0064042C" w:rsidP="00693A1D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4F6386">
        <w:rPr>
          <w:rFonts w:ascii="Times New Roman" w:hAnsi="Times New Roman" w:cs="Times New Roman"/>
          <w:sz w:val="20"/>
          <w:szCs w:val="20"/>
        </w:rPr>
        <w:t xml:space="preserve">Название доклада, авторы, название организаций и основной текст печатаются шрифтом </w:t>
      </w:r>
      <w:r w:rsidRPr="004F6386">
        <w:rPr>
          <w:rFonts w:ascii="Times New Roman" w:hAnsi="Times New Roman" w:cs="Times New Roman"/>
          <w:b/>
          <w:bCs/>
          <w:sz w:val="20"/>
          <w:szCs w:val="20"/>
        </w:rPr>
        <w:t xml:space="preserve">Times New Roman 10 pt. </w:t>
      </w:r>
    </w:p>
    <w:p w:rsidR="0064042C" w:rsidRPr="004F6386" w:rsidRDefault="0064042C" w:rsidP="00A27CF2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4F6386">
        <w:rPr>
          <w:rFonts w:ascii="Times New Roman" w:hAnsi="Times New Roman" w:cs="Times New Roman"/>
          <w:sz w:val="20"/>
          <w:szCs w:val="20"/>
        </w:rPr>
        <w:t xml:space="preserve">Текст необходимо печатать с переносами (переносы в названии не допускаются). Для улучшения структуры текст может быть разбит на разделы (например, Цель, Материалы и методы, и т.д.). Разделы не нумеруются. Название доклада и заголовки разделов печатаются полужирным прямым шрифтом.  </w:t>
      </w:r>
    </w:p>
    <w:p w:rsidR="0064042C" w:rsidRPr="004F6386" w:rsidRDefault="0064042C" w:rsidP="00A27CF2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4F6386">
        <w:rPr>
          <w:rFonts w:ascii="Times New Roman" w:hAnsi="Times New Roman" w:cs="Times New Roman"/>
          <w:b/>
          <w:bCs/>
          <w:sz w:val="20"/>
          <w:szCs w:val="20"/>
        </w:rPr>
        <w:t>Формулы.</w:t>
      </w:r>
      <w:r w:rsidRPr="004F6386">
        <w:rPr>
          <w:rFonts w:ascii="Times New Roman" w:hAnsi="Times New Roman" w:cs="Times New Roman"/>
          <w:sz w:val="20"/>
          <w:szCs w:val="20"/>
        </w:rPr>
        <w:t xml:space="preserve"> При оформлении математических формул используйте шрифты Times New Roman и Symbol font. </w:t>
      </w:r>
      <w:r w:rsidRPr="004F6386">
        <w:rPr>
          <w:rFonts w:ascii="Times New Roman" w:hAnsi="Times New Roman" w:cs="Times New Roman"/>
          <w:b/>
          <w:bCs/>
          <w:sz w:val="20"/>
          <w:szCs w:val="20"/>
        </w:rPr>
        <w:t>Формулы располагаются по центру и отбиваются дополнительным интервалом 5 pt. сверху и снизу</w:t>
      </w:r>
      <w:r w:rsidRPr="004F6386">
        <w:rPr>
          <w:rFonts w:ascii="Times New Roman" w:hAnsi="Times New Roman" w:cs="Times New Roman"/>
          <w:sz w:val="20"/>
          <w:szCs w:val="20"/>
        </w:rPr>
        <w:t xml:space="preserve"> от основного текста. Номер формулы располагается по правому полю и заключается в круглые скобки (1). После формул должна стоять запятая или точка, если формула находится в конце предложения. Нумерация формул должна идти последовательно. Ссылки на формулы в тексте заключаются в круглые скобки.</w:t>
      </w:r>
    </w:p>
    <w:p w:rsidR="0064042C" w:rsidRDefault="0064042C" w:rsidP="00A528E4">
      <w:pPr>
        <w:pStyle w:val="bodyEquation"/>
        <w:tabs>
          <w:tab w:val="clear" w:pos="2268"/>
          <w:tab w:val="clear" w:pos="4536"/>
          <w:tab w:val="center" w:pos="3119"/>
          <w:tab w:val="right" w:pos="6379"/>
        </w:tabs>
        <w:spacing w:before="100" w:after="100" w:line="240" w:lineRule="auto"/>
        <w:jc w:val="both"/>
      </w:pPr>
      <w:r>
        <w:rPr>
          <w:rFonts w:ascii="Symbol" w:hAnsi="Symbol" w:cs="Symbol"/>
        </w:rPr>
        <w:tab/>
      </w:r>
      <w:r w:rsidRPr="00E57EBB">
        <w:rPr>
          <w:rFonts w:ascii="Symbol" w:hAnsi="Symbol" w:cs="Symbol"/>
        </w:rPr>
        <w:t></w:t>
      </w:r>
      <w:r w:rsidRPr="00E57EBB">
        <w:rPr>
          <w:rFonts w:ascii="Symbol" w:hAnsi="Symbol" w:cs="Symbol"/>
        </w:rPr>
        <w:t></w:t>
      </w:r>
      <w:r w:rsidRPr="00E57EBB">
        <w:rPr>
          <w:rFonts w:ascii="Symbol" w:hAnsi="Symbol" w:cs="Symbol"/>
        </w:rPr>
        <w:t></w:t>
      </w:r>
      <w:r w:rsidRPr="00E57EBB">
        <w:rPr>
          <w:rFonts w:ascii="Symbol" w:hAnsi="Symbol" w:cs="Symbol"/>
        </w:rPr>
        <w:t></w:t>
      </w:r>
      <w:r w:rsidRPr="00E57EBB">
        <w:rPr>
          <w:rFonts w:ascii="Symbol" w:hAnsi="Symbol" w:cs="Symbol"/>
        </w:rPr>
        <w:t></w:t>
      </w:r>
      <w:r w:rsidRPr="00E57EBB">
        <w:rPr>
          <w:rFonts w:ascii="Symbol" w:hAnsi="Symbol" w:cs="Symbol"/>
        </w:rPr>
        <w:t></w:t>
      </w:r>
      <w:r w:rsidRPr="00E57EBB">
        <w:rPr>
          <w:rFonts w:ascii="Symbol" w:hAnsi="Symbol" w:cs="Symbol"/>
        </w:rPr>
        <w:t></w:t>
      </w:r>
      <w:r w:rsidRPr="00E57EBB">
        <w:rPr>
          <w:rFonts w:ascii="Symbol" w:hAnsi="Symbol" w:cs="Symbol"/>
        </w:rPr>
        <w:t></w:t>
      </w:r>
      <w:r w:rsidRPr="00E57EBB">
        <w:rPr>
          <w:rFonts w:ascii="Symbol" w:hAnsi="Symbol" w:cs="Symbol"/>
        </w:rPr>
        <w:t></w:t>
      </w:r>
      <w:r w:rsidRPr="00E57EBB">
        <w:rPr>
          <w:rFonts w:ascii="Symbol" w:hAnsi="Symbol" w:cs="Symbol"/>
        </w:rPr>
        <w:t></w:t>
      </w:r>
      <w:r w:rsidRPr="00E57EBB">
        <w:rPr>
          <w:rFonts w:ascii="Symbol" w:hAnsi="Symbol" w:cs="Symbol"/>
        </w:rPr>
        <w:t></w:t>
      </w:r>
      <w:r w:rsidRPr="00E57EBB">
        <w:rPr>
          <w:rFonts w:ascii="Symbol" w:hAnsi="Symbol" w:cs="Symbol"/>
        </w:rPr>
        <w:t></w:t>
      </w:r>
      <w:r>
        <w:tab/>
      </w:r>
      <w:r w:rsidRPr="004E0E5A">
        <w:t>(1)</w:t>
      </w:r>
    </w:p>
    <w:p w:rsidR="0064042C" w:rsidRPr="004F6386" w:rsidRDefault="0064042C" w:rsidP="00A27CF2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4F6386">
        <w:rPr>
          <w:rFonts w:ascii="Times New Roman" w:hAnsi="Times New Roman" w:cs="Times New Roman"/>
          <w:b/>
          <w:bCs/>
          <w:sz w:val="20"/>
          <w:szCs w:val="20"/>
        </w:rPr>
        <w:t>Рисунки и таблицы.</w:t>
      </w:r>
      <w:r w:rsidRPr="004F6386">
        <w:rPr>
          <w:rFonts w:ascii="Times New Roman" w:hAnsi="Times New Roman" w:cs="Times New Roman"/>
          <w:sz w:val="20"/>
          <w:szCs w:val="20"/>
        </w:rPr>
        <w:t xml:space="preserve"> Рисунки должны быть черно-белыми или полутоновыми (градации серого). Сканированные изображения должны иметь разрешение не менее 300 dpi. Текст на рисунках должен быть четким, размер текста – читаемым. Таблицы не должны дублировать графики. Таблицы и рисунки идут после их упоминания в тексте. Каждая таблица и рисунок имеют заголовок. Для ссылок используйте сокращения «рис. 1» и «табл. 1».</w:t>
      </w:r>
    </w:p>
    <w:p w:rsidR="0064042C" w:rsidRPr="004F6386" w:rsidRDefault="0064042C" w:rsidP="00A528E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4F6386">
        <w:rPr>
          <w:rFonts w:ascii="Times New Roman" w:hAnsi="Times New Roman" w:cs="Times New Roman"/>
          <w:sz w:val="20"/>
          <w:szCs w:val="20"/>
        </w:rPr>
        <w:t xml:space="preserve">Название таблиц и подрисуночные надписи оформляются шрифтом Times New Roman 9 </w:t>
      </w:r>
      <w:r w:rsidRPr="004F6386">
        <w:rPr>
          <w:rFonts w:ascii="Times New Roman" w:hAnsi="Times New Roman" w:cs="Times New Roman"/>
          <w:sz w:val="20"/>
          <w:szCs w:val="20"/>
          <w:lang w:val="en-GB"/>
        </w:rPr>
        <w:t>pt</w:t>
      </w:r>
      <w:r w:rsidRPr="004F6386">
        <w:rPr>
          <w:rFonts w:ascii="Times New Roman" w:hAnsi="Times New Roman" w:cs="Times New Roman"/>
          <w:sz w:val="20"/>
          <w:szCs w:val="20"/>
        </w:rPr>
        <w:t xml:space="preserve">. </w:t>
      </w:r>
      <w:r w:rsidRPr="00A57C90">
        <w:rPr>
          <w:rFonts w:ascii="Times New Roman" w:hAnsi="Times New Roman" w:cs="Times New Roman"/>
          <w:sz w:val="20"/>
          <w:szCs w:val="20"/>
          <w:highlight w:val="yellow"/>
        </w:rPr>
        <w:t>Рисунки и таблицы располагаются по центру и отбиваются дополнительным интервалом 5 pt. сверху и снизу от основного текста.</w:t>
      </w:r>
    </w:p>
    <w:p w:rsidR="0064042C" w:rsidRPr="00572B15" w:rsidRDefault="0064042C" w:rsidP="00572B15">
      <w:pPr>
        <w:spacing w:before="100" w:after="0" w:line="240" w:lineRule="auto"/>
        <w:jc w:val="both"/>
        <w:rPr>
          <w:rFonts w:ascii="Times New Roman" w:eastAsia="TimesNewRomanPSMT" w:hAnsi="Times New Roman"/>
          <w:sz w:val="18"/>
          <w:szCs w:val="18"/>
        </w:rPr>
      </w:pPr>
      <w:r w:rsidRPr="00572B15">
        <w:rPr>
          <w:rFonts w:ascii="Times New Roman" w:eastAsia="TimesNewRomanPSMT" w:hAnsi="Times New Roman" w:cs="Times New Roman"/>
          <w:sz w:val="18"/>
          <w:szCs w:val="18"/>
        </w:rPr>
        <w:t>Табл</w:t>
      </w:r>
      <w:r>
        <w:rPr>
          <w:rFonts w:ascii="Times New Roman" w:eastAsia="TimesNewRomanPSMT" w:hAnsi="Times New Roman" w:cs="Times New Roman"/>
          <w:sz w:val="18"/>
          <w:szCs w:val="18"/>
        </w:rPr>
        <w:t>.</w:t>
      </w:r>
      <w:r w:rsidRPr="00572B15">
        <w:rPr>
          <w:rFonts w:ascii="Times New Roman" w:eastAsia="TimesNewRomanPSMT" w:hAnsi="Times New Roman" w:cs="Times New Roman"/>
          <w:sz w:val="18"/>
          <w:szCs w:val="18"/>
        </w:rPr>
        <w:t xml:space="preserve"> 1.</w:t>
      </w:r>
      <w:r>
        <w:rPr>
          <w:rFonts w:ascii="Times New Roman" w:eastAsia="TimesNewRomanPSMT" w:hAnsi="Times New Roman" w:cs="Times New Roman"/>
          <w:sz w:val="18"/>
          <w:szCs w:val="18"/>
        </w:rPr>
        <w:t xml:space="preserve"> Пример оформления таблицы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75"/>
        <w:gridCol w:w="826"/>
        <w:gridCol w:w="743"/>
        <w:gridCol w:w="743"/>
        <w:gridCol w:w="744"/>
        <w:gridCol w:w="745"/>
        <w:gridCol w:w="903"/>
      </w:tblGrid>
      <w:tr w:rsidR="0064042C" w:rsidRPr="00572B15">
        <w:trPr>
          <w:jc w:val="center"/>
        </w:trPr>
        <w:tc>
          <w:tcPr>
            <w:tcW w:w="1478" w:type="pct"/>
          </w:tcPr>
          <w:p w:rsidR="0064042C" w:rsidRPr="00572B15" w:rsidRDefault="0064042C" w:rsidP="00572B15">
            <w:pPr>
              <w:spacing w:after="0" w:line="240" w:lineRule="auto"/>
              <w:jc w:val="both"/>
              <w:rPr>
                <w:rFonts w:ascii="Times New Roman" w:eastAsia="TimesNewRomanPSMT" w:hAnsi="Times New Roman"/>
                <w:sz w:val="18"/>
                <w:szCs w:val="18"/>
              </w:rPr>
            </w:pPr>
            <w:r>
              <w:rPr>
                <w:rFonts w:ascii="Times New Roman" w:eastAsia="TimesNewRomanPSMT" w:hAnsi="Times New Roman" w:cs="Times New Roman"/>
                <w:sz w:val="18"/>
                <w:szCs w:val="18"/>
              </w:rPr>
              <w:t>Частота, кГц</w:t>
            </w:r>
          </w:p>
        </w:tc>
        <w:tc>
          <w:tcPr>
            <w:tcW w:w="618" w:type="pct"/>
          </w:tcPr>
          <w:p w:rsidR="0064042C" w:rsidRPr="00572B15" w:rsidRDefault="0064042C" w:rsidP="00693A1D">
            <w:pPr>
              <w:spacing w:after="0" w:line="240" w:lineRule="auto"/>
              <w:jc w:val="center"/>
              <w:rPr>
                <w:rFonts w:ascii="Times New Roman" w:eastAsia="TimesNewRomanPSMT" w:hAnsi="Times New Roman" w:cs="Times New Roman"/>
                <w:sz w:val="18"/>
                <w:szCs w:val="18"/>
              </w:rPr>
            </w:pPr>
            <w:r>
              <w:rPr>
                <w:rFonts w:ascii="Times New Roman" w:eastAsia="TimesNewRomanPSMT" w:hAnsi="Times New Roman" w:cs="Times New Roman"/>
                <w:sz w:val="18"/>
                <w:szCs w:val="18"/>
              </w:rPr>
              <w:t>5</w:t>
            </w:r>
            <w:r w:rsidRPr="00572B15">
              <w:rPr>
                <w:rFonts w:ascii="Times New Roman" w:eastAsia="TimesNewRomanPSMT" w:hAnsi="Times New Roman" w:cs="Times New Roman"/>
                <w:sz w:val="18"/>
                <w:szCs w:val="18"/>
              </w:rPr>
              <w:t>00</w:t>
            </w:r>
          </w:p>
        </w:tc>
        <w:tc>
          <w:tcPr>
            <w:tcW w:w="556" w:type="pct"/>
          </w:tcPr>
          <w:p w:rsidR="0064042C" w:rsidRPr="00572B15" w:rsidRDefault="0064042C" w:rsidP="00693A1D">
            <w:pPr>
              <w:spacing w:after="0" w:line="240" w:lineRule="auto"/>
              <w:jc w:val="center"/>
              <w:rPr>
                <w:rFonts w:ascii="Times New Roman" w:eastAsia="TimesNewRomanPSMT" w:hAnsi="Times New Roman" w:cs="Times New Roman"/>
                <w:sz w:val="18"/>
                <w:szCs w:val="18"/>
              </w:rPr>
            </w:pPr>
            <w:r w:rsidRPr="00572B15">
              <w:rPr>
                <w:rFonts w:ascii="Times New Roman" w:eastAsia="TimesNewRomanPSMT" w:hAnsi="Times New Roman" w:cs="Times New Roman"/>
                <w:sz w:val="18"/>
                <w:szCs w:val="18"/>
              </w:rPr>
              <w:t>600</w:t>
            </w:r>
          </w:p>
        </w:tc>
        <w:tc>
          <w:tcPr>
            <w:tcW w:w="556" w:type="pct"/>
          </w:tcPr>
          <w:p w:rsidR="0064042C" w:rsidRPr="00572B15" w:rsidRDefault="0064042C" w:rsidP="00693A1D">
            <w:pPr>
              <w:spacing w:after="0" w:line="240" w:lineRule="auto"/>
              <w:jc w:val="center"/>
              <w:rPr>
                <w:rFonts w:ascii="Times New Roman" w:eastAsia="TimesNewRomanPSMT" w:hAnsi="Times New Roman" w:cs="Times New Roman"/>
                <w:sz w:val="18"/>
                <w:szCs w:val="18"/>
              </w:rPr>
            </w:pPr>
            <w:r w:rsidRPr="00572B15">
              <w:rPr>
                <w:rFonts w:ascii="Times New Roman" w:eastAsia="TimesNewRomanPSMT" w:hAnsi="Times New Roman" w:cs="Times New Roman"/>
                <w:sz w:val="18"/>
                <w:szCs w:val="18"/>
              </w:rPr>
              <w:t>700</w:t>
            </w:r>
          </w:p>
        </w:tc>
        <w:tc>
          <w:tcPr>
            <w:tcW w:w="557" w:type="pct"/>
          </w:tcPr>
          <w:p w:rsidR="0064042C" w:rsidRPr="00572B15" w:rsidRDefault="0064042C" w:rsidP="00693A1D">
            <w:pPr>
              <w:spacing w:after="0" w:line="240" w:lineRule="auto"/>
              <w:jc w:val="center"/>
              <w:rPr>
                <w:rFonts w:ascii="Times New Roman" w:eastAsia="TimesNewRomanPSMT" w:hAnsi="Times New Roman" w:cs="Times New Roman"/>
                <w:sz w:val="18"/>
                <w:szCs w:val="18"/>
              </w:rPr>
            </w:pPr>
            <w:r w:rsidRPr="00572B15">
              <w:rPr>
                <w:rFonts w:ascii="Times New Roman" w:eastAsia="TimesNewRomanPSMT" w:hAnsi="Times New Roman" w:cs="Times New Roman"/>
                <w:sz w:val="18"/>
                <w:szCs w:val="18"/>
              </w:rPr>
              <w:t>800</w:t>
            </w:r>
          </w:p>
        </w:tc>
        <w:tc>
          <w:tcPr>
            <w:tcW w:w="558" w:type="pct"/>
          </w:tcPr>
          <w:p w:rsidR="0064042C" w:rsidRPr="00572B15" w:rsidRDefault="0064042C" w:rsidP="00693A1D">
            <w:pPr>
              <w:spacing w:after="0" w:line="240" w:lineRule="auto"/>
              <w:jc w:val="center"/>
              <w:rPr>
                <w:rFonts w:ascii="Times New Roman" w:eastAsia="TimesNewRomanPSMT" w:hAnsi="Times New Roman" w:cs="Times New Roman"/>
                <w:sz w:val="18"/>
                <w:szCs w:val="18"/>
              </w:rPr>
            </w:pPr>
            <w:r w:rsidRPr="00572B15">
              <w:rPr>
                <w:rFonts w:ascii="Times New Roman" w:eastAsia="TimesNewRomanPSMT" w:hAnsi="Times New Roman" w:cs="Times New Roman"/>
                <w:sz w:val="18"/>
                <w:szCs w:val="18"/>
              </w:rPr>
              <w:t>900</w:t>
            </w:r>
          </w:p>
        </w:tc>
        <w:tc>
          <w:tcPr>
            <w:tcW w:w="676" w:type="pct"/>
          </w:tcPr>
          <w:p w:rsidR="0064042C" w:rsidRPr="00572B15" w:rsidRDefault="0064042C" w:rsidP="00693A1D">
            <w:pPr>
              <w:spacing w:after="0" w:line="240" w:lineRule="auto"/>
              <w:jc w:val="center"/>
              <w:rPr>
                <w:rFonts w:ascii="Times New Roman" w:eastAsia="TimesNewRomanPSMT" w:hAnsi="Times New Roman" w:cs="Times New Roman"/>
                <w:sz w:val="18"/>
                <w:szCs w:val="18"/>
              </w:rPr>
            </w:pPr>
            <w:r w:rsidRPr="00572B15">
              <w:rPr>
                <w:rFonts w:ascii="Times New Roman" w:eastAsia="TimesNewRomanPSMT" w:hAnsi="Times New Roman" w:cs="Times New Roman"/>
                <w:sz w:val="18"/>
                <w:szCs w:val="18"/>
              </w:rPr>
              <w:t>1000</w:t>
            </w:r>
          </w:p>
        </w:tc>
      </w:tr>
      <w:tr w:rsidR="0064042C" w:rsidRPr="00572B15">
        <w:trPr>
          <w:jc w:val="center"/>
        </w:trPr>
        <w:tc>
          <w:tcPr>
            <w:tcW w:w="1478" w:type="pct"/>
          </w:tcPr>
          <w:p w:rsidR="0064042C" w:rsidRPr="00572B15" w:rsidRDefault="0064042C" w:rsidP="00572B15">
            <w:pPr>
              <w:spacing w:after="0" w:line="240" w:lineRule="auto"/>
              <w:jc w:val="both"/>
              <w:rPr>
                <w:rFonts w:ascii="Times New Roman" w:eastAsia="TimesNewRomanPSMT" w:hAnsi="Times New Roman" w:cs="Times New Roman"/>
                <w:sz w:val="18"/>
                <w:szCs w:val="18"/>
              </w:rPr>
            </w:pPr>
            <w:r>
              <w:rPr>
                <w:rFonts w:ascii="Times New Roman" w:eastAsia="TimesNewRomanPSMT" w:hAnsi="Times New Roman" w:cs="Times New Roman"/>
                <w:sz w:val="18"/>
                <w:szCs w:val="18"/>
              </w:rPr>
              <w:t xml:space="preserve">Сопротивление, </w:t>
            </w:r>
            <w:r w:rsidRPr="00572B15">
              <w:rPr>
                <w:rFonts w:ascii="Times New Roman" w:eastAsia="TimesNewRomanPSMT" w:hAnsi="Times New Roman" w:cs="Times New Roman"/>
                <w:sz w:val="18"/>
                <w:szCs w:val="18"/>
              </w:rPr>
              <w:t>кОм</w:t>
            </w:r>
          </w:p>
        </w:tc>
        <w:tc>
          <w:tcPr>
            <w:tcW w:w="618" w:type="pct"/>
          </w:tcPr>
          <w:p w:rsidR="0064042C" w:rsidRPr="00572B15" w:rsidRDefault="0064042C" w:rsidP="00693A1D">
            <w:pPr>
              <w:spacing w:after="0" w:line="240" w:lineRule="auto"/>
              <w:jc w:val="center"/>
              <w:rPr>
                <w:rFonts w:ascii="Times New Roman" w:eastAsia="TimesNewRomanPSMT" w:hAnsi="Times New Roman" w:cs="Times New Roman"/>
                <w:sz w:val="18"/>
                <w:szCs w:val="18"/>
              </w:rPr>
            </w:pPr>
            <w:r w:rsidRPr="00572B15">
              <w:rPr>
                <w:rFonts w:ascii="Times New Roman" w:eastAsia="TimesNewRomanPSMT" w:hAnsi="Times New Roman" w:cs="Times New Roman"/>
                <w:sz w:val="18"/>
                <w:szCs w:val="18"/>
              </w:rPr>
              <w:t>10,8</w:t>
            </w:r>
          </w:p>
        </w:tc>
        <w:tc>
          <w:tcPr>
            <w:tcW w:w="556" w:type="pct"/>
          </w:tcPr>
          <w:p w:rsidR="0064042C" w:rsidRPr="00572B15" w:rsidRDefault="0064042C" w:rsidP="00693A1D">
            <w:pPr>
              <w:spacing w:after="0" w:line="240" w:lineRule="auto"/>
              <w:jc w:val="center"/>
              <w:rPr>
                <w:rFonts w:ascii="Times New Roman" w:eastAsia="TimesNewRomanPSMT" w:hAnsi="Times New Roman" w:cs="Times New Roman"/>
                <w:sz w:val="18"/>
                <w:szCs w:val="18"/>
              </w:rPr>
            </w:pPr>
            <w:r w:rsidRPr="00572B15">
              <w:rPr>
                <w:rFonts w:ascii="Times New Roman" w:eastAsia="TimesNewRomanPSMT" w:hAnsi="Times New Roman" w:cs="Times New Roman"/>
                <w:sz w:val="18"/>
                <w:szCs w:val="18"/>
              </w:rPr>
              <w:t>7,5</w:t>
            </w:r>
          </w:p>
        </w:tc>
        <w:tc>
          <w:tcPr>
            <w:tcW w:w="556" w:type="pct"/>
          </w:tcPr>
          <w:p w:rsidR="0064042C" w:rsidRPr="00572B15" w:rsidRDefault="0064042C" w:rsidP="00693A1D">
            <w:pPr>
              <w:spacing w:after="0" w:line="240" w:lineRule="auto"/>
              <w:jc w:val="center"/>
              <w:rPr>
                <w:rFonts w:ascii="Times New Roman" w:eastAsia="TimesNewRomanPSMT" w:hAnsi="Times New Roman" w:cs="Times New Roman"/>
                <w:sz w:val="18"/>
                <w:szCs w:val="18"/>
              </w:rPr>
            </w:pPr>
            <w:r w:rsidRPr="00572B15">
              <w:rPr>
                <w:rFonts w:ascii="Times New Roman" w:eastAsia="TimesNewRomanPSMT" w:hAnsi="Times New Roman" w:cs="Times New Roman"/>
                <w:sz w:val="18"/>
                <w:szCs w:val="18"/>
              </w:rPr>
              <w:t>7,2</w:t>
            </w:r>
          </w:p>
        </w:tc>
        <w:tc>
          <w:tcPr>
            <w:tcW w:w="557" w:type="pct"/>
          </w:tcPr>
          <w:p w:rsidR="0064042C" w:rsidRPr="00572B15" w:rsidRDefault="0064042C" w:rsidP="00693A1D">
            <w:pPr>
              <w:spacing w:after="0" w:line="240" w:lineRule="auto"/>
              <w:jc w:val="center"/>
              <w:rPr>
                <w:rFonts w:ascii="Times New Roman" w:eastAsia="TimesNewRomanPSMT" w:hAnsi="Times New Roman" w:cs="Times New Roman"/>
                <w:sz w:val="18"/>
                <w:szCs w:val="18"/>
              </w:rPr>
            </w:pPr>
            <w:r w:rsidRPr="00572B15">
              <w:rPr>
                <w:rFonts w:ascii="Times New Roman" w:eastAsia="TimesNewRomanPSMT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558" w:type="pct"/>
          </w:tcPr>
          <w:p w:rsidR="0064042C" w:rsidRPr="00572B15" w:rsidRDefault="0064042C" w:rsidP="00693A1D">
            <w:pPr>
              <w:spacing w:after="0" w:line="240" w:lineRule="auto"/>
              <w:jc w:val="center"/>
              <w:rPr>
                <w:rFonts w:ascii="Times New Roman" w:eastAsia="TimesNewRomanPSMT" w:hAnsi="Times New Roman" w:cs="Times New Roman"/>
                <w:sz w:val="18"/>
                <w:szCs w:val="18"/>
              </w:rPr>
            </w:pPr>
            <w:r w:rsidRPr="00572B15">
              <w:rPr>
                <w:rFonts w:ascii="Times New Roman" w:eastAsia="TimesNewRomanPSMT" w:hAnsi="Times New Roman" w:cs="Times New Roman"/>
                <w:sz w:val="18"/>
                <w:szCs w:val="18"/>
              </w:rPr>
              <w:t>5,4</w:t>
            </w:r>
          </w:p>
        </w:tc>
        <w:tc>
          <w:tcPr>
            <w:tcW w:w="676" w:type="pct"/>
          </w:tcPr>
          <w:p w:rsidR="0064042C" w:rsidRPr="00572B15" w:rsidRDefault="0064042C" w:rsidP="00693A1D">
            <w:pPr>
              <w:spacing w:after="0" w:line="240" w:lineRule="auto"/>
              <w:jc w:val="center"/>
              <w:rPr>
                <w:rFonts w:ascii="Times New Roman" w:eastAsia="TimesNewRomanPSMT" w:hAnsi="Times New Roman" w:cs="Times New Roman"/>
                <w:sz w:val="18"/>
                <w:szCs w:val="18"/>
              </w:rPr>
            </w:pPr>
            <w:r w:rsidRPr="00572B15">
              <w:rPr>
                <w:rFonts w:ascii="Times New Roman" w:eastAsia="TimesNewRomanPSMT" w:hAnsi="Times New Roman" w:cs="Times New Roman"/>
                <w:sz w:val="18"/>
                <w:szCs w:val="18"/>
              </w:rPr>
              <w:t>4,8</w:t>
            </w:r>
          </w:p>
        </w:tc>
      </w:tr>
    </w:tbl>
    <w:p w:rsidR="0064042C" w:rsidRPr="007C2113" w:rsidRDefault="0064042C" w:rsidP="00A528E4">
      <w:pPr>
        <w:tabs>
          <w:tab w:val="center" w:pos="3402"/>
          <w:tab w:val="right" w:pos="6520"/>
        </w:tabs>
        <w:spacing w:before="100" w:after="100" w:line="240" w:lineRule="auto"/>
        <w:ind w:right="-57" w:firstLine="284"/>
        <w:jc w:val="center"/>
        <w:rPr>
          <w:rFonts w:ascii="Times New Roman" w:hAnsi="Times New Roman" w:cs="Times New Roman"/>
          <w:spacing w:val="-4"/>
          <w:sz w:val="20"/>
          <w:szCs w:val="20"/>
          <w:lang w:eastAsia="ru-RU"/>
        </w:rPr>
      </w:pPr>
      <w:r w:rsidRPr="001242A5">
        <w:rPr>
          <w:rFonts w:ascii="Book Antiqua" w:hAnsi="Book Antiqua" w:cs="Book Antiqua"/>
          <w:noProof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073745687" o:spid="_x0000_i1025" type="#_x0000_t75" style="width:199.5pt;height:105.75pt;visibility:visible">
            <v:imagedata r:id="rId7" o:title="" croptop="1588f" cropbottom="2117f" cropright="1765f" grayscale="t"/>
          </v:shape>
        </w:pict>
      </w:r>
    </w:p>
    <w:p w:rsidR="0064042C" w:rsidRDefault="0064042C" w:rsidP="00A528E4">
      <w:pPr>
        <w:tabs>
          <w:tab w:val="center" w:pos="3402"/>
          <w:tab w:val="right" w:pos="6520"/>
        </w:tabs>
        <w:spacing w:after="100" w:line="240" w:lineRule="auto"/>
        <w:ind w:right="-57"/>
        <w:jc w:val="center"/>
        <w:rPr>
          <w:rFonts w:ascii="Times New Roman" w:hAnsi="Times New Roman" w:cs="Times New Roman"/>
          <w:sz w:val="18"/>
          <w:szCs w:val="18"/>
        </w:rPr>
      </w:pPr>
      <w:r w:rsidRPr="007C2113">
        <w:rPr>
          <w:rFonts w:ascii="Times New Roman" w:hAnsi="Times New Roman" w:cs="Times New Roman"/>
          <w:sz w:val="18"/>
          <w:szCs w:val="18"/>
        </w:rPr>
        <w:t xml:space="preserve">Пл — платформа; ДС — двигатель стабилизации; ВБ — вычислительный блок; </w:t>
      </w:r>
    </w:p>
    <w:p w:rsidR="0064042C" w:rsidRPr="007C2113" w:rsidRDefault="0064042C" w:rsidP="00A528E4">
      <w:pPr>
        <w:tabs>
          <w:tab w:val="center" w:pos="3402"/>
          <w:tab w:val="right" w:pos="6520"/>
        </w:tabs>
        <w:spacing w:after="100" w:line="240" w:lineRule="auto"/>
        <w:ind w:right="-57" w:firstLine="284"/>
        <w:jc w:val="center"/>
        <w:rPr>
          <w:rFonts w:ascii="Times New Roman" w:hAnsi="Times New Roman" w:cs="Times New Roman"/>
          <w:sz w:val="18"/>
          <w:szCs w:val="18"/>
        </w:rPr>
      </w:pPr>
      <w:r w:rsidRPr="007C2113">
        <w:rPr>
          <w:rFonts w:ascii="Times New Roman" w:hAnsi="Times New Roman" w:cs="Times New Roman"/>
          <w:sz w:val="18"/>
          <w:szCs w:val="18"/>
        </w:rPr>
        <w:t xml:space="preserve">Рис. 1. </w:t>
      </w:r>
      <w:r>
        <w:rPr>
          <w:rFonts w:ascii="Times New Roman" w:hAnsi="Times New Roman" w:cs="Times New Roman"/>
          <w:sz w:val="18"/>
          <w:szCs w:val="18"/>
        </w:rPr>
        <w:t>Пример оформления рисунка</w:t>
      </w:r>
      <w:r w:rsidRPr="007C2113">
        <w:rPr>
          <w:rFonts w:ascii="Times New Roman" w:hAnsi="Times New Roman" w:cs="Times New Roman"/>
          <w:sz w:val="18"/>
          <w:szCs w:val="18"/>
        </w:rPr>
        <w:t xml:space="preserve"> </w:t>
      </w:r>
    </w:p>
    <w:p w:rsidR="0064042C" w:rsidRPr="00572B15" w:rsidRDefault="0064042C" w:rsidP="00572B15">
      <w:pPr>
        <w:spacing w:after="0" w:line="240" w:lineRule="auto"/>
        <w:ind w:firstLine="284"/>
        <w:jc w:val="both"/>
        <w:rPr>
          <w:rFonts w:ascii="Times New Roman" w:hAnsi="Times New Roman" w:cs="Times New Roman"/>
          <w:spacing w:val="-6"/>
          <w:sz w:val="20"/>
          <w:szCs w:val="20"/>
        </w:rPr>
      </w:pPr>
      <w:r w:rsidRPr="004F6386">
        <w:rPr>
          <w:rFonts w:ascii="Times New Roman" w:hAnsi="Times New Roman" w:cs="Times New Roman"/>
          <w:b/>
          <w:bCs/>
          <w:sz w:val="20"/>
          <w:szCs w:val="20"/>
        </w:rPr>
        <w:t>Ссылки на использованные источники.</w:t>
      </w:r>
      <w:r w:rsidRPr="004F6386">
        <w:rPr>
          <w:rFonts w:ascii="Times New Roman" w:hAnsi="Times New Roman" w:cs="Times New Roman"/>
          <w:sz w:val="20"/>
          <w:szCs w:val="20"/>
        </w:rPr>
        <w:t xml:space="preserve"> Список использованных источников составляется в порядке упоминания ссылок по тексту, должен содержать полные библиографические данные и приводится в конце статьи. Ссылки в тексте заключаются в квадратные скобки [1, 3–5]. Структура описания источника соответствует принятому в журнале «Приборы и методы измерения»</w:t>
      </w:r>
      <w:r>
        <w:rPr>
          <w:rFonts w:ascii="Times New Roman" w:hAnsi="Times New Roman" w:cs="Times New Roman"/>
          <w:spacing w:val="-6"/>
          <w:sz w:val="20"/>
          <w:szCs w:val="20"/>
        </w:rPr>
        <w:t xml:space="preserve"> (</w:t>
      </w:r>
      <w:hyperlink r:id="rId8" w:history="1">
        <w:r w:rsidRPr="00DC2F11">
          <w:rPr>
            <w:rStyle w:val="Hyperlink"/>
            <w:rFonts w:ascii="Times New Roman" w:hAnsi="Times New Roman" w:cs="Times New Roman"/>
            <w:spacing w:val="-6"/>
            <w:sz w:val="20"/>
            <w:szCs w:val="20"/>
          </w:rPr>
          <w:t>https://pimi.bntu.by</w:t>
        </w:r>
      </w:hyperlink>
      <w:r>
        <w:rPr>
          <w:rFonts w:ascii="Times New Roman" w:hAnsi="Times New Roman" w:cs="Times New Roman"/>
          <w:spacing w:val="-6"/>
          <w:sz w:val="20"/>
          <w:szCs w:val="20"/>
        </w:rPr>
        <w:t>)</w:t>
      </w:r>
      <w:r w:rsidRPr="00572B15">
        <w:rPr>
          <w:rFonts w:ascii="Times New Roman" w:hAnsi="Times New Roman" w:cs="Times New Roman"/>
          <w:spacing w:val="-6"/>
          <w:sz w:val="20"/>
          <w:szCs w:val="20"/>
        </w:rPr>
        <w:t>.</w:t>
      </w:r>
    </w:p>
    <w:p w:rsidR="0064042C" w:rsidRPr="004F6386" w:rsidRDefault="0064042C" w:rsidP="00572B1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4F6386">
        <w:rPr>
          <w:rFonts w:ascii="Times New Roman" w:hAnsi="Times New Roman" w:cs="Times New Roman"/>
          <w:sz w:val="20"/>
          <w:szCs w:val="20"/>
        </w:rPr>
        <w:t xml:space="preserve">Список использованных источников должен быть размещён в конце доклада под заголовком – </w:t>
      </w:r>
      <w:r w:rsidRPr="004F6386">
        <w:rPr>
          <w:rFonts w:ascii="Times New Roman" w:hAnsi="Times New Roman" w:cs="Times New Roman"/>
          <w:b/>
          <w:bCs/>
          <w:sz w:val="20"/>
          <w:szCs w:val="20"/>
        </w:rPr>
        <w:t>Литература</w:t>
      </w:r>
      <w:r w:rsidRPr="004F6386">
        <w:rPr>
          <w:rFonts w:ascii="Times New Roman" w:hAnsi="Times New Roman" w:cs="Times New Roman"/>
          <w:sz w:val="20"/>
          <w:szCs w:val="20"/>
        </w:rPr>
        <w:t xml:space="preserve">, оформленный с использованием шрифта </w:t>
      </w:r>
      <w:r w:rsidRPr="004F6386">
        <w:rPr>
          <w:rFonts w:ascii="Times New Roman" w:hAnsi="Times New Roman" w:cs="Times New Roman"/>
          <w:b/>
          <w:bCs/>
          <w:sz w:val="20"/>
          <w:szCs w:val="20"/>
        </w:rPr>
        <w:t>Times New Roman 9 пт, с одинарным интервалом</w:t>
      </w:r>
      <w:r w:rsidRPr="004F6386">
        <w:rPr>
          <w:rFonts w:ascii="Times New Roman" w:hAnsi="Times New Roman" w:cs="Times New Roman"/>
          <w:sz w:val="20"/>
          <w:szCs w:val="20"/>
        </w:rPr>
        <w:t xml:space="preserve">. Заголовок располагается по центру и отбивается дополнительным межстрочным интервалом 5 </w:t>
      </w:r>
      <w:r w:rsidRPr="004F6386">
        <w:rPr>
          <w:rFonts w:ascii="Times New Roman" w:hAnsi="Times New Roman" w:cs="Times New Roman"/>
          <w:sz w:val="20"/>
          <w:szCs w:val="20"/>
          <w:lang w:val="en-GB"/>
        </w:rPr>
        <w:t>pt</w:t>
      </w:r>
      <w:r w:rsidRPr="004F6386">
        <w:rPr>
          <w:rFonts w:ascii="Times New Roman" w:hAnsi="Times New Roman" w:cs="Times New Roman"/>
          <w:sz w:val="20"/>
          <w:szCs w:val="20"/>
        </w:rPr>
        <w:t>. сверху и снизу от основного текста. Для источников, опубликованных в переводных журналах, пожалуйста, давайте английские названия и ссылку на иностранном языке.</w:t>
      </w:r>
    </w:p>
    <w:p w:rsidR="0064042C" w:rsidRPr="004F6386" w:rsidRDefault="0064042C" w:rsidP="00572B1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4F6386">
        <w:rPr>
          <w:rFonts w:ascii="Times New Roman" w:hAnsi="Times New Roman" w:cs="Times New Roman"/>
          <w:b/>
          <w:bCs/>
          <w:sz w:val="20"/>
          <w:szCs w:val="20"/>
        </w:rPr>
        <w:t>Благодарности.</w:t>
      </w:r>
      <w:r w:rsidRPr="004F6386">
        <w:rPr>
          <w:rFonts w:ascii="Times New Roman" w:hAnsi="Times New Roman" w:cs="Times New Roman"/>
          <w:sz w:val="20"/>
          <w:szCs w:val="20"/>
        </w:rPr>
        <w:t xml:space="preserve"> Указываются в конце текста, например, – Работа выполнена при финансовой поддержке Белорусского республиканского фонда фундаментальных исследований (код проекта 01-02-34567).</w:t>
      </w:r>
    </w:p>
    <w:p w:rsidR="0064042C" w:rsidRPr="00736BF7" w:rsidRDefault="0064042C" w:rsidP="00693A1D">
      <w:pPr>
        <w:spacing w:before="100" w:after="100" w:line="240" w:lineRule="auto"/>
        <w:jc w:val="center"/>
        <w:rPr>
          <w:rFonts w:ascii="Times New Roman" w:hAnsi="Times New Roman" w:cs="Times New Roman"/>
          <w:b/>
          <w:bCs/>
          <w:spacing w:val="-6"/>
          <w:sz w:val="18"/>
          <w:szCs w:val="18"/>
        </w:rPr>
      </w:pPr>
      <w:r w:rsidRPr="00736BF7">
        <w:rPr>
          <w:rFonts w:ascii="Times New Roman" w:hAnsi="Times New Roman" w:cs="Times New Roman"/>
          <w:b/>
          <w:bCs/>
          <w:spacing w:val="-6"/>
          <w:sz w:val="18"/>
          <w:szCs w:val="18"/>
        </w:rPr>
        <w:t>Литература</w:t>
      </w:r>
    </w:p>
    <w:p w:rsidR="0064042C" w:rsidRPr="004F6386" w:rsidRDefault="0064042C" w:rsidP="00693A1D">
      <w:pPr>
        <w:pStyle w:val="ListParagraph"/>
        <w:numPr>
          <w:ilvl w:val="0"/>
          <w:numId w:val="37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18"/>
          <w:szCs w:val="18"/>
          <w:lang w:eastAsia="ru-RU"/>
        </w:rPr>
      </w:pPr>
      <w:r w:rsidRPr="004F6386">
        <w:rPr>
          <w:rFonts w:ascii="Times New Roman" w:hAnsi="Times New Roman" w:cs="Times New Roman"/>
          <w:sz w:val="18"/>
          <w:szCs w:val="18"/>
          <w:lang w:eastAsia="ru-RU"/>
        </w:rPr>
        <w:t>Прилепин, М.Т. Оптические квантовые генераторы в геодезических измерениях. / М.Т. Прилепин, А.Н. Голубев. – М.: Недра, 1998. – 340 с.</w:t>
      </w:r>
    </w:p>
    <w:p w:rsidR="0064042C" w:rsidRPr="004F6386" w:rsidRDefault="0064042C" w:rsidP="00693A1D">
      <w:pPr>
        <w:pStyle w:val="ListParagraph"/>
        <w:numPr>
          <w:ilvl w:val="0"/>
          <w:numId w:val="37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18"/>
          <w:szCs w:val="18"/>
        </w:rPr>
      </w:pPr>
      <w:r w:rsidRPr="004F6386">
        <w:rPr>
          <w:rFonts w:ascii="Times New Roman" w:hAnsi="Times New Roman" w:cs="Times New Roman"/>
          <w:sz w:val="18"/>
          <w:szCs w:val="18"/>
        </w:rPr>
        <w:t>Джилавдари, И.З. Феноменологическая теория микрокачаний шарика на пятне контакта / И.З.</w:t>
      </w:r>
      <w:r w:rsidRPr="004F6386">
        <w:rPr>
          <w:rFonts w:ascii="Times New Roman" w:hAnsi="Times New Roman" w:cs="Times New Roman"/>
          <w:sz w:val="18"/>
          <w:szCs w:val="18"/>
          <w:lang w:val="en-US"/>
        </w:rPr>
        <w:t> </w:t>
      </w:r>
      <w:r w:rsidRPr="004F6386">
        <w:rPr>
          <w:rFonts w:ascii="Times New Roman" w:hAnsi="Times New Roman" w:cs="Times New Roman"/>
          <w:sz w:val="18"/>
          <w:szCs w:val="18"/>
        </w:rPr>
        <w:t>Джилавдари, Н.Н.</w:t>
      </w:r>
      <w:r w:rsidRPr="004F6386">
        <w:rPr>
          <w:rFonts w:ascii="Times New Roman" w:hAnsi="Times New Roman" w:cs="Times New Roman"/>
          <w:sz w:val="18"/>
          <w:szCs w:val="18"/>
          <w:lang w:val="en-US"/>
        </w:rPr>
        <w:t> </w:t>
      </w:r>
      <w:r w:rsidRPr="004F6386">
        <w:rPr>
          <w:rFonts w:ascii="Times New Roman" w:hAnsi="Times New Roman" w:cs="Times New Roman"/>
          <w:sz w:val="18"/>
          <w:szCs w:val="18"/>
        </w:rPr>
        <w:t>Ризноокая // Трение и смазка в</w:t>
      </w:r>
      <w:r w:rsidRPr="004F6386">
        <w:rPr>
          <w:rFonts w:ascii="Times New Roman" w:hAnsi="Times New Roman" w:cs="Times New Roman"/>
          <w:sz w:val="18"/>
          <w:szCs w:val="18"/>
          <w:lang w:val="en-US"/>
        </w:rPr>
        <w:t> </w:t>
      </w:r>
      <w:r w:rsidRPr="004F6386">
        <w:rPr>
          <w:rFonts w:ascii="Times New Roman" w:hAnsi="Times New Roman" w:cs="Times New Roman"/>
          <w:sz w:val="18"/>
          <w:szCs w:val="18"/>
        </w:rPr>
        <w:t>машинах и механизмах.</w:t>
      </w:r>
      <w:r w:rsidRPr="004F6386">
        <w:rPr>
          <w:rFonts w:ascii="Times New Roman" w:hAnsi="Times New Roman" w:cs="Times New Roman"/>
          <w:sz w:val="18"/>
          <w:szCs w:val="18"/>
          <w:lang w:val="en-US"/>
        </w:rPr>
        <w:t> </w:t>
      </w:r>
      <w:r w:rsidRPr="004F6386">
        <w:rPr>
          <w:rFonts w:ascii="Times New Roman" w:hAnsi="Times New Roman" w:cs="Times New Roman"/>
          <w:sz w:val="18"/>
          <w:szCs w:val="18"/>
        </w:rPr>
        <w:t>– 2010.</w:t>
      </w:r>
      <w:r w:rsidRPr="004F6386">
        <w:rPr>
          <w:rFonts w:ascii="Times New Roman" w:hAnsi="Times New Roman" w:cs="Times New Roman"/>
          <w:sz w:val="18"/>
          <w:szCs w:val="18"/>
          <w:lang w:val="en-US"/>
        </w:rPr>
        <w:t> </w:t>
      </w:r>
      <w:r w:rsidRPr="004F6386">
        <w:rPr>
          <w:rFonts w:ascii="Times New Roman" w:hAnsi="Times New Roman" w:cs="Times New Roman"/>
          <w:sz w:val="18"/>
          <w:szCs w:val="18"/>
        </w:rPr>
        <w:t>– Т 5, №1. – C. 3–12.</w:t>
      </w:r>
    </w:p>
    <w:p w:rsidR="0064042C" w:rsidRPr="004F6386" w:rsidRDefault="0064042C" w:rsidP="00693A1D">
      <w:pPr>
        <w:pStyle w:val="ListParagraph"/>
        <w:numPr>
          <w:ilvl w:val="0"/>
          <w:numId w:val="37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18"/>
          <w:szCs w:val="18"/>
          <w:lang w:val="en-GB" w:eastAsia="ru-RU"/>
        </w:rPr>
      </w:pPr>
      <w:r w:rsidRPr="004F6386">
        <w:rPr>
          <w:rFonts w:ascii="Times New Roman" w:hAnsi="Times New Roman" w:cs="Times New Roman"/>
          <w:sz w:val="18"/>
          <w:szCs w:val="18"/>
          <w:lang w:val="en-GB" w:eastAsia="ru-RU"/>
        </w:rPr>
        <w:t>Xie, Y. Remote sensing imagery in vegetation mapping: a review / Y. Xie, Z. Sha, M. Yu // Journ. of Plant Ecology. – 2008. – Vol. 1, no. 1. – P. 9–23.</w:t>
      </w:r>
    </w:p>
    <w:p w:rsidR="0064042C" w:rsidRPr="004F6386" w:rsidRDefault="0064042C" w:rsidP="00693A1D">
      <w:pPr>
        <w:pStyle w:val="ListParagraph"/>
        <w:numPr>
          <w:ilvl w:val="0"/>
          <w:numId w:val="37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18"/>
          <w:szCs w:val="18"/>
          <w:lang w:eastAsia="ru-RU"/>
        </w:rPr>
      </w:pPr>
      <w:r w:rsidRPr="004F6386">
        <w:rPr>
          <w:rFonts w:ascii="Times New Roman" w:hAnsi="Times New Roman" w:cs="Times New Roman"/>
          <w:sz w:val="18"/>
          <w:szCs w:val="18"/>
          <w:lang w:eastAsia="ru-RU"/>
        </w:rPr>
        <w:t>Патент РФ 2327134 МПК G01N 3/08. Стенд для усталостных испытаний образцов / Д.М. Плотников. - Опубл. 22.06.2008.</w:t>
      </w:r>
    </w:p>
    <w:p w:rsidR="0064042C" w:rsidRPr="004F6386" w:rsidRDefault="0064042C" w:rsidP="006D3307">
      <w:pPr>
        <w:pStyle w:val="ListParagraph"/>
        <w:numPr>
          <w:ilvl w:val="0"/>
          <w:numId w:val="37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18"/>
          <w:szCs w:val="18"/>
          <w:lang w:eastAsia="ru-RU"/>
        </w:rPr>
      </w:pPr>
      <w:r w:rsidRPr="004F6386">
        <w:rPr>
          <w:rFonts w:ascii="Times New Roman" w:hAnsi="Times New Roman" w:cs="Times New Roman"/>
          <w:sz w:val="18"/>
          <w:szCs w:val="18"/>
          <w:lang w:eastAsia="ru-RU"/>
        </w:rPr>
        <w:t xml:space="preserve">Каталог оптических материалов. Селенид цинка (сублимат). Официальный сайт ЗАО «Опто-технологическая лаборатория». – Санкт-Петербург. 2006. – </w:t>
      </w:r>
      <w:hyperlink r:id="rId9" w:history="1">
        <w:r w:rsidRPr="004F6386">
          <w:rPr>
            <w:rStyle w:val="Hyperlink"/>
            <w:rFonts w:ascii="Times New Roman" w:hAnsi="Times New Roman" w:cs="Times New Roman"/>
            <w:sz w:val="18"/>
            <w:szCs w:val="18"/>
            <w:lang w:eastAsia="ru-RU"/>
          </w:rPr>
          <w:t>http://www.optotechnolab.ru</w:t>
        </w:r>
      </w:hyperlink>
      <w:r w:rsidRPr="004F6386">
        <w:rPr>
          <w:rFonts w:ascii="Times New Roman" w:hAnsi="Times New Roman" w:cs="Times New Roman"/>
          <w:sz w:val="18"/>
          <w:szCs w:val="18"/>
          <w:lang w:eastAsia="ru-RU"/>
        </w:rPr>
        <w:t>.</w:t>
      </w:r>
    </w:p>
    <w:sectPr w:rsidR="0064042C" w:rsidRPr="004F6386" w:rsidSect="00813895">
      <w:footerReference w:type="even" r:id="rId10"/>
      <w:footerReference w:type="default" r:id="rId11"/>
      <w:pgSz w:w="8391" w:h="11907" w:code="11"/>
      <w:pgMar w:top="1021" w:right="964" w:bottom="1247" w:left="964" w:header="709" w:footer="70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042C" w:rsidRDefault="0064042C" w:rsidP="00A62046">
      <w:pPr>
        <w:spacing w:after="0" w:line="240" w:lineRule="auto"/>
      </w:pPr>
      <w:r>
        <w:separator/>
      </w:r>
    </w:p>
  </w:endnote>
  <w:endnote w:type="continuationSeparator" w:id="0">
    <w:p w:rsidR="0064042C" w:rsidRDefault="0064042C" w:rsidP="00A6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?l?r ??Ѓf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atang">
    <w:altName w:val="ўа¬»¬¦¬ў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§­§°§®§Ц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Liberation Serif">
    <w:altName w:val="MS Mincho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42C" w:rsidRDefault="0064042C">
    <w:pPr>
      <w:pStyle w:val="Footer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42C" w:rsidRDefault="0064042C" w:rsidP="00D97602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042C" w:rsidRDefault="0064042C" w:rsidP="00A62046">
      <w:pPr>
        <w:spacing w:after="0" w:line="240" w:lineRule="auto"/>
      </w:pPr>
      <w:r>
        <w:separator/>
      </w:r>
    </w:p>
  </w:footnote>
  <w:footnote w:type="continuationSeparator" w:id="0">
    <w:p w:rsidR="0064042C" w:rsidRDefault="0064042C" w:rsidP="00A62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F"/>
    <w:multiLevelType w:val="singleLevel"/>
    <w:tmpl w:val="C3E6EE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</w:rPr>
    </w:lvl>
  </w:abstractNum>
  <w:abstractNum w:abstractNumId="2">
    <w:nsid w:val="00C6516A"/>
    <w:multiLevelType w:val="hybridMultilevel"/>
    <w:tmpl w:val="CCFEA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02E000AC"/>
    <w:multiLevelType w:val="hybridMultilevel"/>
    <w:tmpl w:val="C576D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062B3F45"/>
    <w:multiLevelType w:val="hybridMultilevel"/>
    <w:tmpl w:val="1058582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5">
    <w:nsid w:val="07421166"/>
    <w:multiLevelType w:val="hybridMultilevel"/>
    <w:tmpl w:val="5F4A17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B9A4243"/>
    <w:multiLevelType w:val="hybridMultilevel"/>
    <w:tmpl w:val="05A612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F4463A6"/>
    <w:multiLevelType w:val="hybridMultilevel"/>
    <w:tmpl w:val="5F92FB1E"/>
    <w:lvl w:ilvl="0" w:tplc="7EF4F1C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140421EF"/>
    <w:multiLevelType w:val="hybridMultilevel"/>
    <w:tmpl w:val="012673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EC4C62"/>
    <w:multiLevelType w:val="multilevel"/>
    <w:tmpl w:val="1708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0">
    <w:nsid w:val="1D853489"/>
    <w:multiLevelType w:val="hybridMultilevel"/>
    <w:tmpl w:val="1A20B490"/>
    <w:lvl w:ilvl="0" w:tplc="4E52FA2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21881537"/>
    <w:multiLevelType w:val="hybridMultilevel"/>
    <w:tmpl w:val="220A57C2"/>
    <w:lvl w:ilvl="0" w:tplc="C81EAC6C">
      <w:start w:val="1"/>
      <w:numFmt w:val="lowerLetter"/>
      <w:lvlText w:val="%1)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239B300D"/>
    <w:multiLevelType w:val="hybridMultilevel"/>
    <w:tmpl w:val="35767D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295A1810"/>
    <w:multiLevelType w:val="hybridMultilevel"/>
    <w:tmpl w:val="5AB2BB52"/>
    <w:lvl w:ilvl="0" w:tplc="499A0A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2D2E7759"/>
    <w:multiLevelType w:val="hybridMultilevel"/>
    <w:tmpl w:val="275202C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cs="Wingdings" w:hint="default"/>
      </w:rPr>
    </w:lvl>
  </w:abstractNum>
  <w:abstractNum w:abstractNumId="15">
    <w:nsid w:val="322873F7"/>
    <w:multiLevelType w:val="hybridMultilevel"/>
    <w:tmpl w:val="922048CE"/>
    <w:lvl w:ilvl="0" w:tplc="4EA8E71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6">
    <w:nsid w:val="40EE2AF2"/>
    <w:multiLevelType w:val="hybridMultilevel"/>
    <w:tmpl w:val="6B5E7578"/>
    <w:lvl w:ilvl="0" w:tplc="2604C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F36EC4"/>
    <w:multiLevelType w:val="hybridMultilevel"/>
    <w:tmpl w:val="5096E968"/>
    <w:lvl w:ilvl="0" w:tplc="081A2D4E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4148193D"/>
    <w:multiLevelType w:val="hybridMultilevel"/>
    <w:tmpl w:val="90E63CF6"/>
    <w:lvl w:ilvl="0" w:tplc="0F406F92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41EE06D5"/>
    <w:multiLevelType w:val="hybridMultilevel"/>
    <w:tmpl w:val="D58E3EF8"/>
    <w:lvl w:ilvl="0" w:tplc="C990569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45A17F44"/>
    <w:multiLevelType w:val="hybridMultilevel"/>
    <w:tmpl w:val="5078981E"/>
    <w:lvl w:ilvl="0" w:tplc="462C61B2">
      <w:start w:val="1"/>
      <w:numFmt w:val="decimal"/>
      <w:lvlText w:val="%1."/>
      <w:lvlJc w:val="left"/>
      <w:pPr>
        <w:ind w:left="885" w:hanging="885"/>
      </w:pPr>
      <w:rPr>
        <w:rFonts w:eastAsia="Times New Roman" w:hint="default"/>
      </w:rPr>
    </w:lvl>
    <w:lvl w:ilvl="1" w:tplc="04090019">
      <w:start w:val="1"/>
      <w:numFmt w:val="lowerLetter"/>
      <w:lvlText w:val="%2."/>
      <w:lvlJc w:val="left"/>
      <w:pPr>
        <w:ind w:left="1015" w:hanging="360"/>
      </w:pPr>
    </w:lvl>
    <w:lvl w:ilvl="2" w:tplc="0409001B">
      <w:start w:val="1"/>
      <w:numFmt w:val="lowerRoman"/>
      <w:lvlText w:val="%3."/>
      <w:lvlJc w:val="right"/>
      <w:pPr>
        <w:ind w:left="1735" w:hanging="180"/>
      </w:pPr>
    </w:lvl>
    <w:lvl w:ilvl="3" w:tplc="0409000F">
      <w:start w:val="1"/>
      <w:numFmt w:val="decimal"/>
      <w:lvlText w:val="%4."/>
      <w:lvlJc w:val="left"/>
      <w:pPr>
        <w:ind w:left="2455" w:hanging="360"/>
      </w:pPr>
    </w:lvl>
    <w:lvl w:ilvl="4" w:tplc="04090019">
      <w:start w:val="1"/>
      <w:numFmt w:val="lowerLetter"/>
      <w:lvlText w:val="%5."/>
      <w:lvlJc w:val="left"/>
      <w:pPr>
        <w:ind w:left="3175" w:hanging="360"/>
      </w:pPr>
    </w:lvl>
    <w:lvl w:ilvl="5" w:tplc="0409001B">
      <w:start w:val="1"/>
      <w:numFmt w:val="lowerRoman"/>
      <w:lvlText w:val="%6."/>
      <w:lvlJc w:val="right"/>
      <w:pPr>
        <w:ind w:left="3895" w:hanging="180"/>
      </w:pPr>
    </w:lvl>
    <w:lvl w:ilvl="6" w:tplc="0409000F">
      <w:start w:val="1"/>
      <w:numFmt w:val="decimal"/>
      <w:lvlText w:val="%7."/>
      <w:lvlJc w:val="left"/>
      <w:pPr>
        <w:ind w:left="4615" w:hanging="360"/>
      </w:pPr>
    </w:lvl>
    <w:lvl w:ilvl="7" w:tplc="04090019">
      <w:start w:val="1"/>
      <w:numFmt w:val="lowerLetter"/>
      <w:lvlText w:val="%8."/>
      <w:lvlJc w:val="left"/>
      <w:pPr>
        <w:ind w:left="5335" w:hanging="360"/>
      </w:pPr>
    </w:lvl>
    <w:lvl w:ilvl="8" w:tplc="0409001B">
      <w:start w:val="1"/>
      <w:numFmt w:val="lowerRoman"/>
      <w:lvlText w:val="%9."/>
      <w:lvlJc w:val="right"/>
      <w:pPr>
        <w:ind w:left="6055" w:hanging="180"/>
      </w:pPr>
    </w:lvl>
  </w:abstractNum>
  <w:abstractNum w:abstractNumId="21">
    <w:nsid w:val="481A6064"/>
    <w:multiLevelType w:val="multilevel"/>
    <w:tmpl w:val="4D36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22">
    <w:nsid w:val="4D173C3F"/>
    <w:multiLevelType w:val="hybridMultilevel"/>
    <w:tmpl w:val="1E18C73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cs="Wingdings" w:hint="default"/>
      </w:rPr>
    </w:lvl>
  </w:abstractNum>
  <w:abstractNum w:abstractNumId="23">
    <w:nsid w:val="4D8403A7"/>
    <w:multiLevelType w:val="hybridMultilevel"/>
    <w:tmpl w:val="C2B64546"/>
    <w:lvl w:ilvl="0" w:tplc="7B223FE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4F7165B3"/>
    <w:multiLevelType w:val="hybridMultilevel"/>
    <w:tmpl w:val="BE401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30688E"/>
    <w:multiLevelType w:val="hybridMultilevel"/>
    <w:tmpl w:val="98EE6AE6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6">
    <w:nsid w:val="516606F1"/>
    <w:multiLevelType w:val="hybridMultilevel"/>
    <w:tmpl w:val="A8E61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1844501"/>
    <w:multiLevelType w:val="hybridMultilevel"/>
    <w:tmpl w:val="1876C47C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CD675A"/>
    <w:multiLevelType w:val="hybridMultilevel"/>
    <w:tmpl w:val="7E7AA73E"/>
    <w:lvl w:ilvl="0" w:tplc="239EEE2C">
      <w:start w:val="1"/>
      <w:numFmt w:val="bullet"/>
      <w:lvlText w:val=""/>
      <w:lvlJc w:val="left"/>
      <w:pPr>
        <w:ind w:left="1004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702A44D6"/>
    <w:multiLevelType w:val="hybridMultilevel"/>
    <w:tmpl w:val="19D42868"/>
    <w:lvl w:ilvl="0" w:tplc="96F2356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729469B2"/>
    <w:multiLevelType w:val="hybridMultilevel"/>
    <w:tmpl w:val="9EF83C34"/>
    <w:lvl w:ilvl="0" w:tplc="776E27F8">
      <w:start w:val="1"/>
      <w:numFmt w:val="decimal"/>
      <w:lvlText w:val="%1."/>
      <w:lvlJc w:val="left"/>
      <w:pPr>
        <w:ind w:left="764" w:hanging="48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31">
    <w:nsid w:val="73526D9B"/>
    <w:multiLevelType w:val="hybridMultilevel"/>
    <w:tmpl w:val="923A2B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6C11D7"/>
    <w:multiLevelType w:val="hybridMultilevel"/>
    <w:tmpl w:val="2182C9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3">
    <w:nsid w:val="783677B4"/>
    <w:multiLevelType w:val="hybridMultilevel"/>
    <w:tmpl w:val="DB1C848A"/>
    <w:lvl w:ilvl="0" w:tplc="BE86B708">
      <w:start w:val="1"/>
      <w:numFmt w:val="bullet"/>
      <w:lvlText w:val="–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cs="Wingdings" w:hint="default"/>
      </w:rPr>
    </w:lvl>
  </w:abstractNum>
  <w:abstractNum w:abstractNumId="34">
    <w:nsid w:val="7EC5270E"/>
    <w:multiLevelType w:val="multilevel"/>
    <w:tmpl w:val="CDFE34AE"/>
    <w:lvl w:ilvl="0">
      <w:start w:val="1"/>
      <w:numFmt w:val="russianLower"/>
      <w:lvlText w:val="%1."/>
      <w:lvlJc w:val="left"/>
      <w:pPr>
        <w:tabs>
          <w:tab w:val="num" w:pos="615"/>
        </w:tabs>
        <w:ind w:left="255" w:hanging="255"/>
      </w:pPr>
      <w:rPr>
        <w:rFonts w:hint="default"/>
      </w:rPr>
    </w:lvl>
    <w:lvl w:ilvl="1">
      <w:start w:val="1"/>
      <w:numFmt w:val="decimal"/>
      <w:pStyle w:val="ListNumber2"/>
      <w:lvlText w:val="%1.%2."/>
      <w:lvlJc w:val="left"/>
      <w:pPr>
        <w:tabs>
          <w:tab w:val="num" w:pos="576"/>
        </w:tabs>
        <w:ind w:left="576" w:hanging="5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34"/>
  </w:num>
  <w:num w:numId="6">
    <w:abstractNumId w:val="32"/>
  </w:num>
  <w:num w:numId="7">
    <w:abstractNumId w:val="2"/>
  </w:num>
  <w:num w:numId="8">
    <w:abstractNumId w:val="3"/>
  </w:num>
  <w:num w:numId="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3"/>
  </w:num>
  <w:num w:numId="19">
    <w:abstractNumId w:val="21"/>
  </w:num>
  <w:num w:numId="20">
    <w:abstractNumId w:val="9"/>
  </w:num>
  <w:num w:numId="21">
    <w:abstractNumId w:val="6"/>
  </w:num>
  <w:num w:numId="22">
    <w:abstractNumId w:val="19"/>
  </w:num>
  <w:num w:numId="23">
    <w:abstractNumId w:val="20"/>
  </w:num>
  <w:num w:numId="24">
    <w:abstractNumId w:val="13"/>
  </w:num>
  <w:num w:numId="25">
    <w:abstractNumId w:val="7"/>
  </w:num>
  <w:num w:numId="26">
    <w:abstractNumId w:val="26"/>
  </w:num>
  <w:num w:numId="27">
    <w:abstractNumId w:val="31"/>
  </w:num>
  <w:num w:numId="28">
    <w:abstractNumId w:val="24"/>
  </w:num>
  <w:num w:numId="29">
    <w:abstractNumId w:val="4"/>
  </w:num>
  <w:num w:numId="30">
    <w:abstractNumId w:val="25"/>
  </w:num>
  <w:num w:numId="31">
    <w:abstractNumId w:val="27"/>
  </w:num>
  <w:num w:numId="32">
    <w:abstractNumId w:val="15"/>
  </w:num>
  <w:num w:numId="33">
    <w:abstractNumId w:val="16"/>
  </w:num>
  <w:num w:numId="34">
    <w:abstractNumId w:val="10"/>
  </w:num>
  <w:num w:numId="35">
    <w:abstractNumId w:val="28"/>
  </w:num>
  <w:num w:numId="36">
    <w:abstractNumId w:val="5"/>
  </w:num>
  <w:num w:numId="37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mirrorMargins/>
  <w:defaultTabStop w:val="708"/>
  <w:autoHyphenation/>
  <w:hyphenationZone w:val="425"/>
  <w:doNotHyphenateCaps/>
  <w:evenAndOddHeader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C28A2"/>
    <w:rsid w:val="0000090A"/>
    <w:rsid w:val="0000451D"/>
    <w:rsid w:val="00010E8D"/>
    <w:rsid w:val="00011D9C"/>
    <w:rsid w:val="0001255C"/>
    <w:rsid w:val="0001313C"/>
    <w:rsid w:val="00015C67"/>
    <w:rsid w:val="000169A4"/>
    <w:rsid w:val="000205CF"/>
    <w:rsid w:val="0002103D"/>
    <w:rsid w:val="00024C5F"/>
    <w:rsid w:val="00026B87"/>
    <w:rsid w:val="000326E3"/>
    <w:rsid w:val="0003317A"/>
    <w:rsid w:val="000335F5"/>
    <w:rsid w:val="00034B3E"/>
    <w:rsid w:val="0003599B"/>
    <w:rsid w:val="00036068"/>
    <w:rsid w:val="0003744C"/>
    <w:rsid w:val="00037C2A"/>
    <w:rsid w:val="0004141B"/>
    <w:rsid w:val="00041B78"/>
    <w:rsid w:val="0004418D"/>
    <w:rsid w:val="00047596"/>
    <w:rsid w:val="0005523C"/>
    <w:rsid w:val="00062C45"/>
    <w:rsid w:val="0006439F"/>
    <w:rsid w:val="00071980"/>
    <w:rsid w:val="000723BA"/>
    <w:rsid w:val="00073661"/>
    <w:rsid w:val="00075131"/>
    <w:rsid w:val="000753B0"/>
    <w:rsid w:val="0007641F"/>
    <w:rsid w:val="00076672"/>
    <w:rsid w:val="00084596"/>
    <w:rsid w:val="000857AB"/>
    <w:rsid w:val="00085A41"/>
    <w:rsid w:val="0009012F"/>
    <w:rsid w:val="00090D0A"/>
    <w:rsid w:val="00092E39"/>
    <w:rsid w:val="00093B50"/>
    <w:rsid w:val="00097898"/>
    <w:rsid w:val="000A09E0"/>
    <w:rsid w:val="000A3283"/>
    <w:rsid w:val="000A449E"/>
    <w:rsid w:val="000B18B4"/>
    <w:rsid w:val="000B33D0"/>
    <w:rsid w:val="000B446A"/>
    <w:rsid w:val="000B7558"/>
    <w:rsid w:val="000C0390"/>
    <w:rsid w:val="000C0565"/>
    <w:rsid w:val="000C0AE8"/>
    <w:rsid w:val="000C178C"/>
    <w:rsid w:val="000C280D"/>
    <w:rsid w:val="000C7D17"/>
    <w:rsid w:val="000D5E82"/>
    <w:rsid w:val="000D614A"/>
    <w:rsid w:val="000E1C25"/>
    <w:rsid w:val="000E5627"/>
    <w:rsid w:val="000E685E"/>
    <w:rsid w:val="000E6F38"/>
    <w:rsid w:val="000E7641"/>
    <w:rsid w:val="000F4E52"/>
    <w:rsid w:val="000F51E6"/>
    <w:rsid w:val="000F5D0A"/>
    <w:rsid w:val="001000F7"/>
    <w:rsid w:val="00100117"/>
    <w:rsid w:val="00110771"/>
    <w:rsid w:val="001109F3"/>
    <w:rsid w:val="00112CA3"/>
    <w:rsid w:val="001139CA"/>
    <w:rsid w:val="001147AC"/>
    <w:rsid w:val="00115E86"/>
    <w:rsid w:val="00120254"/>
    <w:rsid w:val="00120463"/>
    <w:rsid w:val="0012309A"/>
    <w:rsid w:val="001242A5"/>
    <w:rsid w:val="00126ACC"/>
    <w:rsid w:val="001278C4"/>
    <w:rsid w:val="00127A2C"/>
    <w:rsid w:val="001305C4"/>
    <w:rsid w:val="00130FC0"/>
    <w:rsid w:val="001318D6"/>
    <w:rsid w:val="0013232B"/>
    <w:rsid w:val="001335C4"/>
    <w:rsid w:val="001338E6"/>
    <w:rsid w:val="001350A8"/>
    <w:rsid w:val="00135DD7"/>
    <w:rsid w:val="0013717C"/>
    <w:rsid w:val="00140280"/>
    <w:rsid w:val="00140906"/>
    <w:rsid w:val="00142854"/>
    <w:rsid w:val="00155B4B"/>
    <w:rsid w:val="001561C8"/>
    <w:rsid w:val="00157D87"/>
    <w:rsid w:val="00161C57"/>
    <w:rsid w:val="0016365A"/>
    <w:rsid w:val="001674F8"/>
    <w:rsid w:val="00167949"/>
    <w:rsid w:val="001709C6"/>
    <w:rsid w:val="0017283E"/>
    <w:rsid w:val="0017321E"/>
    <w:rsid w:val="00175DA9"/>
    <w:rsid w:val="00176BEA"/>
    <w:rsid w:val="00177067"/>
    <w:rsid w:val="001859A8"/>
    <w:rsid w:val="00195F25"/>
    <w:rsid w:val="001A1744"/>
    <w:rsid w:val="001A3325"/>
    <w:rsid w:val="001A5DAB"/>
    <w:rsid w:val="001A61DA"/>
    <w:rsid w:val="001B1EC7"/>
    <w:rsid w:val="001C150B"/>
    <w:rsid w:val="001C269A"/>
    <w:rsid w:val="001C557C"/>
    <w:rsid w:val="001C6675"/>
    <w:rsid w:val="001C78F2"/>
    <w:rsid w:val="001D0F21"/>
    <w:rsid w:val="001D1564"/>
    <w:rsid w:val="001D4257"/>
    <w:rsid w:val="001D44CD"/>
    <w:rsid w:val="001D4A6F"/>
    <w:rsid w:val="001D500A"/>
    <w:rsid w:val="001D6388"/>
    <w:rsid w:val="001D79A5"/>
    <w:rsid w:val="001D7BD8"/>
    <w:rsid w:val="001E214E"/>
    <w:rsid w:val="001E3578"/>
    <w:rsid w:val="001E3986"/>
    <w:rsid w:val="001E603C"/>
    <w:rsid w:val="001E690C"/>
    <w:rsid w:val="001F3988"/>
    <w:rsid w:val="001F3DFA"/>
    <w:rsid w:val="001F4D44"/>
    <w:rsid w:val="001F59A7"/>
    <w:rsid w:val="001F5C07"/>
    <w:rsid w:val="001F629A"/>
    <w:rsid w:val="001F6FD1"/>
    <w:rsid w:val="002011CB"/>
    <w:rsid w:val="002033F0"/>
    <w:rsid w:val="002078EA"/>
    <w:rsid w:val="0020796C"/>
    <w:rsid w:val="002132DD"/>
    <w:rsid w:val="00213C5B"/>
    <w:rsid w:val="00215209"/>
    <w:rsid w:val="00217815"/>
    <w:rsid w:val="00220324"/>
    <w:rsid w:val="00221459"/>
    <w:rsid w:val="0022344E"/>
    <w:rsid w:val="0022352A"/>
    <w:rsid w:val="00223D7A"/>
    <w:rsid w:val="00230381"/>
    <w:rsid w:val="00230462"/>
    <w:rsid w:val="00231493"/>
    <w:rsid w:val="00232238"/>
    <w:rsid w:val="00232AE5"/>
    <w:rsid w:val="00235D65"/>
    <w:rsid w:val="0024044A"/>
    <w:rsid w:val="002408FC"/>
    <w:rsid w:val="0024199E"/>
    <w:rsid w:val="00244C9A"/>
    <w:rsid w:val="00245F6A"/>
    <w:rsid w:val="00250290"/>
    <w:rsid w:val="002504CD"/>
    <w:rsid w:val="002533F2"/>
    <w:rsid w:val="002552D7"/>
    <w:rsid w:val="0025595B"/>
    <w:rsid w:val="00255B1D"/>
    <w:rsid w:val="002562F5"/>
    <w:rsid w:val="0025715C"/>
    <w:rsid w:val="00260B2D"/>
    <w:rsid w:val="00260F7E"/>
    <w:rsid w:val="00264B62"/>
    <w:rsid w:val="00264B69"/>
    <w:rsid w:val="002651FE"/>
    <w:rsid w:val="00272023"/>
    <w:rsid w:val="002727C1"/>
    <w:rsid w:val="00272DED"/>
    <w:rsid w:val="00274683"/>
    <w:rsid w:val="0027657F"/>
    <w:rsid w:val="0027691C"/>
    <w:rsid w:val="002803CA"/>
    <w:rsid w:val="00280C30"/>
    <w:rsid w:val="0028731E"/>
    <w:rsid w:val="00290C14"/>
    <w:rsid w:val="002938B4"/>
    <w:rsid w:val="00293CCE"/>
    <w:rsid w:val="0029659A"/>
    <w:rsid w:val="00297EA2"/>
    <w:rsid w:val="002A02E5"/>
    <w:rsid w:val="002A10DF"/>
    <w:rsid w:val="002A2F32"/>
    <w:rsid w:val="002A3333"/>
    <w:rsid w:val="002A3420"/>
    <w:rsid w:val="002A3D63"/>
    <w:rsid w:val="002A4FA3"/>
    <w:rsid w:val="002B0188"/>
    <w:rsid w:val="002B220B"/>
    <w:rsid w:val="002B38D1"/>
    <w:rsid w:val="002B4481"/>
    <w:rsid w:val="002B77AA"/>
    <w:rsid w:val="002B7CF6"/>
    <w:rsid w:val="002B7D84"/>
    <w:rsid w:val="002C28A2"/>
    <w:rsid w:val="002C2E20"/>
    <w:rsid w:val="002C4361"/>
    <w:rsid w:val="002C5B5C"/>
    <w:rsid w:val="002C5BFB"/>
    <w:rsid w:val="002D211F"/>
    <w:rsid w:val="002D279F"/>
    <w:rsid w:val="002D464D"/>
    <w:rsid w:val="002D621D"/>
    <w:rsid w:val="002D6519"/>
    <w:rsid w:val="002E12F6"/>
    <w:rsid w:val="002E4A00"/>
    <w:rsid w:val="002E6CA4"/>
    <w:rsid w:val="002F034B"/>
    <w:rsid w:val="002F0571"/>
    <w:rsid w:val="002F4476"/>
    <w:rsid w:val="003004DD"/>
    <w:rsid w:val="003013D3"/>
    <w:rsid w:val="00303301"/>
    <w:rsid w:val="00304C7E"/>
    <w:rsid w:val="003050F5"/>
    <w:rsid w:val="00306B28"/>
    <w:rsid w:val="00306FBE"/>
    <w:rsid w:val="0031094D"/>
    <w:rsid w:val="003132C4"/>
    <w:rsid w:val="00316D0D"/>
    <w:rsid w:val="003201D4"/>
    <w:rsid w:val="003203B5"/>
    <w:rsid w:val="003217A7"/>
    <w:rsid w:val="00322964"/>
    <w:rsid w:val="00322FC0"/>
    <w:rsid w:val="0032408D"/>
    <w:rsid w:val="00324320"/>
    <w:rsid w:val="00326D58"/>
    <w:rsid w:val="003311CF"/>
    <w:rsid w:val="00332426"/>
    <w:rsid w:val="00335F0E"/>
    <w:rsid w:val="0033739E"/>
    <w:rsid w:val="003450D7"/>
    <w:rsid w:val="00345885"/>
    <w:rsid w:val="0034657A"/>
    <w:rsid w:val="00347FF2"/>
    <w:rsid w:val="00350BAD"/>
    <w:rsid w:val="00353641"/>
    <w:rsid w:val="00354499"/>
    <w:rsid w:val="003569DB"/>
    <w:rsid w:val="00361895"/>
    <w:rsid w:val="00361E64"/>
    <w:rsid w:val="00363AF3"/>
    <w:rsid w:val="003641E1"/>
    <w:rsid w:val="003646D3"/>
    <w:rsid w:val="003667DC"/>
    <w:rsid w:val="00366C6A"/>
    <w:rsid w:val="0037017A"/>
    <w:rsid w:val="00371D1E"/>
    <w:rsid w:val="0038012D"/>
    <w:rsid w:val="00383714"/>
    <w:rsid w:val="0038395A"/>
    <w:rsid w:val="00383ACC"/>
    <w:rsid w:val="00383C7C"/>
    <w:rsid w:val="00385479"/>
    <w:rsid w:val="003927CD"/>
    <w:rsid w:val="003959D4"/>
    <w:rsid w:val="00397CCD"/>
    <w:rsid w:val="003A43D9"/>
    <w:rsid w:val="003B2D49"/>
    <w:rsid w:val="003B3841"/>
    <w:rsid w:val="003B3A34"/>
    <w:rsid w:val="003B4634"/>
    <w:rsid w:val="003B797F"/>
    <w:rsid w:val="003C1040"/>
    <w:rsid w:val="003C1E5E"/>
    <w:rsid w:val="003C3337"/>
    <w:rsid w:val="003C5EED"/>
    <w:rsid w:val="003C66EF"/>
    <w:rsid w:val="003C683B"/>
    <w:rsid w:val="003D27E7"/>
    <w:rsid w:val="003D59D9"/>
    <w:rsid w:val="003D7020"/>
    <w:rsid w:val="003D78FE"/>
    <w:rsid w:val="003E1753"/>
    <w:rsid w:val="003E2F30"/>
    <w:rsid w:val="003F5148"/>
    <w:rsid w:val="003F51C6"/>
    <w:rsid w:val="003F73FB"/>
    <w:rsid w:val="003F750D"/>
    <w:rsid w:val="00401667"/>
    <w:rsid w:val="00402A44"/>
    <w:rsid w:val="00405D92"/>
    <w:rsid w:val="00406B78"/>
    <w:rsid w:val="00407FF6"/>
    <w:rsid w:val="00410EB1"/>
    <w:rsid w:val="00413F5F"/>
    <w:rsid w:val="00415B91"/>
    <w:rsid w:val="00416693"/>
    <w:rsid w:val="00416A1A"/>
    <w:rsid w:val="00416C18"/>
    <w:rsid w:val="0041733D"/>
    <w:rsid w:val="00424C04"/>
    <w:rsid w:val="00425BBE"/>
    <w:rsid w:val="0042610B"/>
    <w:rsid w:val="00427483"/>
    <w:rsid w:val="004317AB"/>
    <w:rsid w:val="004322A0"/>
    <w:rsid w:val="00433599"/>
    <w:rsid w:val="004353E4"/>
    <w:rsid w:val="00435BA2"/>
    <w:rsid w:val="0043679C"/>
    <w:rsid w:val="00443085"/>
    <w:rsid w:val="004437ED"/>
    <w:rsid w:val="0044380C"/>
    <w:rsid w:val="004452A1"/>
    <w:rsid w:val="0044686D"/>
    <w:rsid w:val="00452B71"/>
    <w:rsid w:val="00453295"/>
    <w:rsid w:val="004567F0"/>
    <w:rsid w:val="0045694A"/>
    <w:rsid w:val="004574CC"/>
    <w:rsid w:val="00457914"/>
    <w:rsid w:val="00457E06"/>
    <w:rsid w:val="0046020A"/>
    <w:rsid w:val="004606F8"/>
    <w:rsid w:val="00461CC6"/>
    <w:rsid w:val="00462683"/>
    <w:rsid w:val="00465543"/>
    <w:rsid w:val="00465DE3"/>
    <w:rsid w:val="00467B86"/>
    <w:rsid w:val="00467FA7"/>
    <w:rsid w:val="00472CDD"/>
    <w:rsid w:val="004743ED"/>
    <w:rsid w:val="00480539"/>
    <w:rsid w:val="00481270"/>
    <w:rsid w:val="00481C73"/>
    <w:rsid w:val="0049077C"/>
    <w:rsid w:val="004914C4"/>
    <w:rsid w:val="004A3B4F"/>
    <w:rsid w:val="004A3D96"/>
    <w:rsid w:val="004A4A42"/>
    <w:rsid w:val="004A5A25"/>
    <w:rsid w:val="004A7317"/>
    <w:rsid w:val="004B2BCE"/>
    <w:rsid w:val="004B47E4"/>
    <w:rsid w:val="004C15E0"/>
    <w:rsid w:val="004C39A6"/>
    <w:rsid w:val="004C3A1A"/>
    <w:rsid w:val="004C3AFB"/>
    <w:rsid w:val="004C58B6"/>
    <w:rsid w:val="004C618B"/>
    <w:rsid w:val="004D1B31"/>
    <w:rsid w:val="004D6CBA"/>
    <w:rsid w:val="004D7590"/>
    <w:rsid w:val="004E0E5A"/>
    <w:rsid w:val="004E3685"/>
    <w:rsid w:val="004E3CEB"/>
    <w:rsid w:val="004F0443"/>
    <w:rsid w:val="004F6105"/>
    <w:rsid w:val="004F6386"/>
    <w:rsid w:val="004F6DDD"/>
    <w:rsid w:val="004F6F6F"/>
    <w:rsid w:val="005014A3"/>
    <w:rsid w:val="00503002"/>
    <w:rsid w:val="00507344"/>
    <w:rsid w:val="00507504"/>
    <w:rsid w:val="0051121C"/>
    <w:rsid w:val="0051165E"/>
    <w:rsid w:val="005144C5"/>
    <w:rsid w:val="0051459A"/>
    <w:rsid w:val="0052099A"/>
    <w:rsid w:val="00521B80"/>
    <w:rsid w:val="0052259C"/>
    <w:rsid w:val="005241A3"/>
    <w:rsid w:val="005275A4"/>
    <w:rsid w:val="00531A7F"/>
    <w:rsid w:val="005358A0"/>
    <w:rsid w:val="00536429"/>
    <w:rsid w:val="005374A0"/>
    <w:rsid w:val="00542154"/>
    <w:rsid w:val="005424C0"/>
    <w:rsid w:val="00544310"/>
    <w:rsid w:val="00545B02"/>
    <w:rsid w:val="00547450"/>
    <w:rsid w:val="00547A0A"/>
    <w:rsid w:val="00553FB2"/>
    <w:rsid w:val="00557811"/>
    <w:rsid w:val="005706FF"/>
    <w:rsid w:val="00572B15"/>
    <w:rsid w:val="00572D5D"/>
    <w:rsid w:val="00573E6F"/>
    <w:rsid w:val="00580888"/>
    <w:rsid w:val="005815AF"/>
    <w:rsid w:val="00581FAF"/>
    <w:rsid w:val="00582830"/>
    <w:rsid w:val="005849EB"/>
    <w:rsid w:val="00587016"/>
    <w:rsid w:val="0059089A"/>
    <w:rsid w:val="00590B73"/>
    <w:rsid w:val="00590EBF"/>
    <w:rsid w:val="005912A8"/>
    <w:rsid w:val="005925A0"/>
    <w:rsid w:val="00595D84"/>
    <w:rsid w:val="005A0895"/>
    <w:rsid w:val="005A1835"/>
    <w:rsid w:val="005A234B"/>
    <w:rsid w:val="005A399E"/>
    <w:rsid w:val="005A4AAE"/>
    <w:rsid w:val="005A5181"/>
    <w:rsid w:val="005A6EC8"/>
    <w:rsid w:val="005B6D01"/>
    <w:rsid w:val="005C112C"/>
    <w:rsid w:val="005C3C6B"/>
    <w:rsid w:val="005C45AE"/>
    <w:rsid w:val="005C495C"/>
    <w:rsid w:val="005C56B0"/>
    <w:rsid w:val="005C7672"/>
    <w:rsid w:val="005D1385"/>
    <w:rsid w:val="005D156C"/>
    <w:rsid w:val="005D20B1"/>
    <w:rsid w:val="005D34CD"/>
    <w:rsid w:val="005D627D"/>
    <w:rsid w:val="005E5A57"/>
    <w:rsid w:val="005F13CA"/>
    <w:rsid w:val="005F24EC"/>
    <w:rsid w:val="005F2F13"/>
    <w:rsid w:val="005F65A6"/>
    <w:rsid w:val="005F71AF"/>
    <w:rsid w:val="006001B1"/>
    <w:rsid w:val="00600B3E"/>
    <w:rsid w:val="00601016"/>
    <w:rsid w:val="0060227E"/>
    <w:rsid w:val="00605929"/>
    <w:rsid w:val="00606CDF"/>
    <w:rsid w:val="00610986"/>
    <w:rsid w:val="006138C1"/>
    <w:rsid w:val="00621A5B"/>
    <w:rsid w:val="006228B0"/>
    <w:rsid w:val="00625778"/>
    <w:rsid w:val="00625DFB"/>
    <w:rsid w:val="00625E66"/>
    <w:rsid w:val="00630DFC"/>
    <w:rsid w:val="00632EB0"/>
    <w:rsid w:val="00634525"/>
    <w:rsid w:val="00635058"/>
    <w:rsid w:val="006371D0"/>
    <w:rsid w:val="0063799B"/>
    <w:rsid w:val="0064042C"/>
    <w:rsid w:val="00644C41"/>
    <w:rsid w:val="0064788A"/>
    <w:rsid w:val="006507AD"/>
    <w:rsid w:val="0065087F"/>
    <w:rsid w:val="00650DDA"/>
    <w:rsid w:val="00652A86"/>
    <w:rsid w:val="00655D24"/>
    <w:rsid w:val="00655F3B"/>
    <w:rsid w:val="00656AEF"/>
    <w:rsid w:val="00660608"/>
    <w:rsid w:val="0066303B"/>
    <w:rsid w:val="006630F1"/>
    <w:rsid w:val="00667AA4"/>
    <w:rsid w:val="00673CC4"/>
    <w:rsid w:val="00673CE0"/>
    <w:rsid w:val="00674599"/>
    <w:rsid w:val="00675565"/>
    <w:rsid w:val="006759BC"/>
    <w:rsid w:val="00676100"/>
    <w:rsid w:val="006763E9"/>
    <w:rsid w:val="006772DA"/>
    <w:rsid w:val="00681C96"/>
    <w:rsid w:val="00685803"/>
    <w:rsid w:val="00686C9F"/>
    <w:rsid w:val="006878A7"/>
    <w:rsid w:val="00693A1D"/>
    <w:rsid w:val="00693A30"/>
    <w:rsid w:val="00693E70"/>
    <w:rsid w:val="0069569F"/>
    <w:rsid w:val="00697EA3"/>
    <w:rsid w:val="006B1EB3"/>
    <w:rsid w:val="006B2D9C"/>
    <w:rsid w:val="006B57AA"/>
    <w:rsid w:val="006B5E99"/>
    <w:rsid w:val="006B72D5"/>
    <w:rsid w:val="006C1A42"/>
    <w:rsid w:val="006C2BD1"/>
    <w:rsid w:val="006C33A5"/>
    <w:rsid w:val="006D1471"/>
    <w:rsid w:val="006D2444"/>
    <w:rsid w:val="006D3307"/>
    <w:rsid w:val="006D3A5E"/>
    <w:rsid w:val="006D65E2"/>
    <w:rsid w:val="006E4723"/>
    <w:rsid w:val="006E5D42"/>
    <w:rsid w:val="006E7277"/>
    <w:rsid w:val="006F2815"/>
    <w:rsid w:val="006F44F8"/>
    <w:rsid w:val="00701DCA"/>
    <w:rsid w:val="0070360F"/>
    <w:rsid w:val="00704D18"/>
    <w:rsid w:val="00706126"/>
    <w:rsid w:val="00714BE6"/>
    <w:rsid w:val="00715566"/>
    <w:rsid w:val="00715602"/>
    <w:rsid w:val="00716648"/>
    <w:rsid w:val="00725BFC"/>
    <w:rsid w:val="00725C76"/>
    <w:rsid w:val="00736BF7"/>
    <w:rsid w:val="0074083F"/>
    <w:rsid w:val="00741008"/>
    <w:rsid w:val="0074531C"/>
    <w:rsid w:val="00750B9B"/>
    <w:rsid w:val="0075189C"/>
    <w:rsid w:val="00753E47"/>
    <w:rsid w:val="00760E24"/>
    <w:rsid w:val="007626B8"/>
    <w:rsid w:val="0076361C"/>
    <w:rsid w:val="00764958"/>
    <w:rsid w:val="007677B2"/>
    <w:rsid w:val="00767CAB"/>
    <w:rsid w:val="00772DB7"/>
    <w:rsid w:val="00775B26"/>
    <w:rsid w:val="00776E07"/>
    <w:rsid w:val="0078064B"/>
    <w:rsid w:val="00782E99"/>
    <w:rsid w:val="00784A90"/>
    <w:rsid w:val="0078500A"/>
    <w:rsid w:val="007858FA"/>
    <w:rsid w:val="00787316"/>
    <w:rsid w:val="007907B0"/>
    <w:rsid w:val="00791DF5"/>
    <w:rsid w:val="00792354"/>
    <w:rsid w:val="00793AFA"/>
    <w:rsid w:val="007946E9"/>
    <w:rsid w:val="00794CAB"/>
    <w:rsid w:val="007954B1"/>
    <w:rsid w:val="00797E56"/>
    <w:rsid w:val="007A1D5B"/>
    <w:rsid w:val="007A4E12"/>
    <w:rsid w:val="007B1A4B"/>
    <w:rsid w:val="007B52BE"/>
    <w:rsid w:val="007B53DC"/>
    <w:rsid w:val="007B6865"/>
    <w:rsid w:val="007B714C"/>
    <w:rsid w:val="007C1072"/>
    <w:rsid w:val="007C2113"/>
    <w:rsid w:val="007C59C3"/>
    <w:rsid w:val="007C7B69"/>
    <w:rsid w:val="007D31F9"/>
    <w:rsid w:val="007D3479"/>
    <w:rsid w:val="007D3568"/>
    <w:rsid w:val="007D5854"/>
    <w:rsid w:val="007D6CD4"/>
    <w:rsid w:val="007E4BC7"/>
    <w:rsid w:val="007F0E3B"/>
    <w:rsid w:val="007F1463"/>
    <w:rsid w:val="007F2945"/>
    <w:rsid w:val="007F417A"/>
    <w:rsid w:val="007F56D4"/>
    <w:rsid w:val="007F7B45"/>
    <w:rsid w:val="00800932"/>
    <w:rsid w:val="00805F8B"/>
    <w:rsid w:val="00805FE2"/>
    <w:rsid w:val="008065B0"/>
    <w:rsid w:val="00806912"/>
    <w:rsid w:val="008123CA"/>
    <w:rsid w:val="008135C2"/>
    <w:rsid w:val="00813895"/>
    <w:rsid w:val="00813D94"/>
    <w:rsid w:val="008153A9"/>
    <w:rsid w:val="008169BA"/>
    <w:rsid w:val="00816AC9"/>
    <w:rsid w:val="008201EA"/>
    <w:rsid w:val="00822EA9"/>
    <w:rsid w:val="008277F2"/>
    <w:rsid w:val="00830357"/>
    <w:rsid w:val="00835572"/>
    <w:rsid w:val="008355E4"/>
    <w:rsid w:val="00841183"/>
    <w:rsid w:val="00842804"/>
    <w:rsid w:val="00843712"/>
    <w:rsid w:val="008442A4"/>
    <w:rsid w:val="00844DA4"/>
    <w:rsid w:val="008451B8"/>
    <w:rsid w:val="00846192"/>
    <w:rsid w:val="00847A94"/>
    <w:rsid w:val="008549F9"/>
    <w:rsid w:val="008632DC"/>
    <w:rsid w:val="00864A44"/>
    <w:rsid w:val="00866FFA"/>
    <w:rsid w:val="008720D6"/>
    <w:rsid w:val="00872C3F"/>
    <w:rsid w:val="00872EF6"/>
    <w:rsid w:val="00875F5F"/>
    <w:rsid w:val="00876FBD"/>
    <w:rsid w:val="008810FF"/>
    <w:rsid w:val="0088376D"/>
    <w:rsid w:val="00890348"/>
    <w:rsid w:val="00892200"/>
    <w:rsid w:val="00893486"/>
    <w:rsid w:val="00893FB7"/>
    <w:rsid w:val="00894093"/>
    <w:rsid w:val="00895B04"/>
    <w:rsid w:val="00896A42"/>
    <w:rsid w:val="008972BC"/>
    <w:rsid w:val="008A062D"/>
    <w:rsid w:val="008A092B"/>
    <w:rsid w:val="008A413F"/>
    <w:rsid w:val="008B094F"/>
    <w:rsid w:val="008B3B63"/>
    <w:rsid w:val="008B45F2"/>
    <w:rsid w:val="008B61D4"/>
    <w:rsid w:val="008C0ADC"/>
    <w:rsid w:val="008C3609"/>
    <w:rsid w:val="008C7958"/>
    <w:rsid w:val="008C795D"/>
    <w:rsid w:val="008D19A0"/>
    <w:rsid w:val="008D5252"/>
    <w:rsid w:val="008D58B7"/>
    <w:rsid w:val="008D7271"/>
    <w:rsid w:val="008D72C4"/>
    <w:rsid w:val="008E112B"/>
    <w:rsid w:val="008E4211"/>
    <w:rsid w:val="008E7DE3"/>
    <w:rsid w:val="008F18E5"/>
    <w:rsid w:val="008F41B6"/>
    <w:rsid w:val="008F5F20"/>
    <w:rsid w:val="008F6B3D"/>
    <w:rsid w:val="00903339"/>
    <w:rsid w:val="00905A09"/>
    <w:rsid w:val="00920878"/>
    <w:rsid w:val="00921B4D"/>
    <w:rsid w:val="00922217"/>
    <w:rsid w:val="00922B11"/>
    <w:rsid w:val="00923437"/>
    <w:rsid w:val="00923EBD"/>
    <w:rsid w:val="0092575E"/>
    <w:rsid w:val="00930BD9"/>
    <w:rsid w:val="009321CB"/>
    <w:rsid w:val="00932A44"/>
    <w:rsid w:val="00932BF9"/>
    <w:rsid w:val="0093363D"/>
    <w:rsid w:val="00934975"/>
    <w:rsid w:val="00934C6D"/>
    <w:rsid w:val="00936AC9"/>
    <w:rsid w:val="009401C7"/>
    <w:rsid w:val="0094537A"/>
    <w:rsid w:val="009459AE"/>
    <w:rsid w:val="009510D5"/>
    <w:rsid w:val="009519FE"/>
    <w:rsid w:val="00952A07"/>
    <w:rsid w:val="00952A89"/>
    <w:rsid w:val="00953C20"/>
    <w:rsid w:val="0095435D"/>
    <w:rsid w:val="009577B3"/>
    <w:rsid w:val="00960C3A"/>
    <w:rsid w:val="00962D63"/>
    <w:rsid w:val="0096377F"/>
    <w:rsid w:val="00963B79"/>
    <w:rsid w:val="00963FFA"/>
    <w:rsid w:val="00964749"/>
    <w:rsid w:val="00964C56"/>
    <w:rsid w:val="009659E3"/>
    <w:rsid w:val="00966A85"/>
    <w:rsid w:val="00966F0B"/>
    <w:rsid w:val="00970C1A"/>
    <w:rsid w:val="009711BB"/>
    <w:rsid w:val="00972B3C"/>
    <w:rsid w:val="00975D8E"/>
    <w:rsid w:val="00976602"/>
    <w:rsid w:val="009777CD"/>
    <w:rsid w:val="009829CF"/>
    <w:rsid w:val="009833C9"/>
    <w:rsid w:val="0098523F"/>
    <w:rsid w:val="00985A33"/>
    <w:rsid w:val="00986A1A"/>
    <w:rsid w:val="00987B78"/>
    <w:rsid w:val="0099014A"/>
    <w:rsid w:val="00993C64"/>
    <w:rsid w:val="009957B3"/>
    <w:rsid w:val="009A2CA7"/>
    <w:rsid w:val="009A32A1"/>
    <w:rsid w:val="009B1978"/>
    <w:rsid w:val="009B3689"/>
    <w:rsid w:val="009B756C"/>
    <w:rsid w:val="009C4371"/>
    <w:rsid w:val="009D0FC6"/>
    <w:rsid w:val="009D1F20"/>
    <w:rsid w:val="009D3D43"/>
    <w:rsid w:val="009D4833"/>
    <w:rsid w:val="009D5A9E"/>
    <w:rsid w:val="009E003F"/>
    <w:rsid w:val="009E1396"/>
    <w:rsid w:val="009E17F9"/>
    <w:rsid w:val="009E2548"/>
    <w:rsid w:val="009E35E5"/>
    <w:rsid w:val="009E4B5A"/>
    <w:rsid w:val="009F16AB"/>
    <w:rsid w:val="009F20ED"/>
    <w:rsid w:val="009F3A26"/>
    <w:rsid w:val="009F4C3E"/>
    <w:rsid w:val="009F5BE7"/>
    <w:rsid w:val="00A017CB"/>
    <w:rsid w:val="00A02D17"/>
    <w:rsid w:val="00A038FC"/>
    <w:rsid w:val="00A05501"/>
    <w:rsid w:val="00A055E0"/>
    <w:rsid w:val="00A07C1B"/>
    <w:rsid w:val="00A11DE9"/>
    <w:rsid w:val="00A1303B"/>
    <w:rsid w:val="00A14933"/>
    <w:rsid w:val="00A14A51"/>
    <w:rsid w:val="00A21879"/>
    <w:rsid w:val="00A24C33"/>
    <w:rsid w:val="00A27CF2"/>
    <w:rsid w:val="00A30C92"/>
    <w:rsid w:val="00A3525E"/>
    <w:rsid w:val="00A35AD6"/>
    <w:rsid w:val="00A4295C"/>
    <w:rsid w:val="00A44F99"/>
    <w:rsid w:val="00A45A49"/>
    <w:rsid w:val="00A471EA"/>
    <w:rsid w:val="00A505E7"/>
    <w:rsid w:val="00A50CBF"/>
    <w:rsid w:val="00A528E4"/>
    <w:rsid w:val="00A53C1F"/>
    <w:rsid w:val="00A542ED"/>
    <w:rsid w:val="00A55A13"/>
    <w:rsid w:val="00A5758A"/>
    <w:rsid w:val="00A57C90"/>
    <w:rsid w:val="00A61C6D"/>
    <w:rsid w:val="00A62046"/>
    <w:rsid w:val="00A672B6"/>
    <w:rsid w:val="00A710E4"/>
    <w:rsid w:val="00A71D1B"/>
    <w:rsid w:val="00A76069"/>
    <w:rsid w:val="00A8288C"/>
    <w:rsid w:val="00A84F14"/>
    <w:rsid w:val="00A8679C"/>
    <w:rsid w:val="00A87E2A"/>
    <w:rsid w:val="00A93645"/>
    <w:rsid w:val="00A96E83"/>
    <w:rsid w:val="00AA04DF"/>
    <w:rsid w:val="00AA1F7C"/>
    <w:rsid w:val="00AA7FB5"/>
    <w:rsid w:val="00AB2D03"/>
    <w:rsid w:val="00AB42AC"/>
    <w:rsid w:val="00AB748D"/>
    <w:rsid w:val="00AC0281"/>
    <w:rsid w:val="00AC7D55"/>
    <w:rsid w:val="00AD6266"/>
    <w:rsid w:val="00AD6437"/>
    <w:rsid w:val="00AE19D5"/>
    <w:rsid w:val="00AE1C68"/>
    <w:rsid w:val="00AE7A04"/>
    <w:rsid w:val="00AF1033"/>
    <w:rsid w:val="00AF305A"/>
    <w:rsid w:val="00AF4732"/>
    <w:rsid w:val="00AF5292"/>
    <w:rsid w:val="00AF6B3A"/>
    <w:rsid w:val="00B0167F"/>
    <w:rsid w:val="00B02734"/>
    <w:rsid w:val="00B054DB"/>
    <w:rsid w:val="00B1068C"/>
    <w:rsid w:val="00B1078F"/>
    <w:rsid w:val="00B13E23"/>
    <w:rsid w:val="00B14575"/>
    <w:rsid w:val="00B15FF8"/>
    <w:rsid w:val="00B24167"/>
    <w:rsid w:val="00B31463"/>
    <w:rsid w:val="00B3704F"/>
    <w:rsid w:val="00B37474"/>
    <w:rsid w:val="00B37FD2"/>
    <w:rsid w:val="00B42BA3"/>
    <w:rsid w:val="00B43679"/>
    <w:rsid w:val="00B43869"/>
    <w:rsid w:val="00B507C3"/>
    <w:rsid w:val="00B53ACC"/>
    <w:rsid w:val="00B550A1"/>
    <w:rsid w:val="00B62362"/>
    <w:rsid w:val="00B62677"/>
    <w:rsid w:val="00B62E4C"/>
    <w:rsid w:val="00B71F41"/>
    <w:rsid w:val="00B77C97"/>
    <w:rsid w:val="00B80EC0"/>
    <w:rsid w:val="00B814C2"/>
    <w:rsid w:val="00B817FF"/>
    <w:rsid w:val="00B83C59"/>
    <w:rsid w:val="00B90619"/>
    <w:rsid w:val="00B913EF"/>
    <w:rsid w:val="00B916A3"/>
    <w:rsid w:val="00B9186C"/>
    <w:rsid w:val="00B93181"/>
    <w:rsid w:val="00B958A8"/>
    <w:rsid w:val="00BA78E9"/>
    <w:rsid w:val="00BB036E"/>
    <w:rsid w:val="00BB12C1"/>
    <w:rsid w:val="00BB3BA4"/>
    <w:rsid w:val="00BB7AB0"/>
    <w:rsid w:val="00BC18AB"/>
    <w:rsid w:val="00BC3452"/>
    <w:rsid w:val="00BC647B"/>
    <w:rsid w:val="00BD101F"/>
    <w:rsid w:val="00BD30D3"/>
    <w:rsid w:val="00BD3250"/>
    <w:rsid w:val="00BD3B81"/>
    <w:rsid w:val="00BD7D1B"/>
    <w:rsid w:val="00BE015A"/>
    <w:rsid w:val="00BE09CD"/>
    <w:rsid w:val="00BE11CB"/>
    <w:rsid w:val="00BE3151"/>
    <w:rsid w:val="00BE6061"/>
    <w:rsid w:val="00BE700A"/>
    <w:rsid w:val="00BF5BB3"/>
    <w:rsid w:val="00C01508"/>
    <w:rsid w:val="00C06BA0"/>
    <w:rsid w:val="00C06C8A"/>
    <w:rsid w:val="00C16609"/>
    <w:rsid w:val="00C17FD3"/>
    <w:rsid w:val="00C214CF"/>
    <w:rsid w:val="00C33415"/>
    <w:rsid w:val="00C409EA"/>
    <w:rsid w:val="00C4118C"/>
    <w:rsid w:val="00C4140C"/>
    <w:rsid w:val="00C4142C"/>
    <w:rsid w:val="00C43DB3"/>
    <w:rsid w:val="00C453CA"/>
    <w:rsid w:val="00C45C32"/>
    <w:rsid w:val="00C46C67"/>
    <w:rsid w:val="00C51340"/>
    <w:rsid w:val="00C57D25"/>
    <w:rsid w:val="00C63AC1"/>
    <w:rsid w:val="00C64ABB"/>
    <w:rsid w:val="00C67DA2"/>
    <w:rsid w:val="00C67F17"/>
    <w:rsid w:val="00C7220D"/>
    <w:rsid w:val="00C73728"/>
    <w:rsid w:val="00C74C03"/>
    <w:rsid w:val="00C7542D"/>
    <w:rsid w:val="00C7671E"/>
    <w:rsid w:val="00C77DA9"/>
    <w:rsid w:val="00C8236E"/>
    <w:rsid w:val="00C8246F"/>
    <w:rsid w:val="00C83336"/>
    <w:rsid w:val="00C83C0A"/>
    <w:rsid w:val="00C8478F"/>
    <w:rsid w:val="00C9342F"/>
    <w:rsid w:val="00C95D1C"/>
    <w:rsid w:val="00C96FFA"/>
    <w:rsid w:val="00C97360"/>
    <w:rsid w:val="00CA29BB"/>
    <w:rsid w:val="00CA35DA"/>
    <w:rsid w:val="00CA3A99"/>
    <w:rsid w:val="00CA446A"/>
    <w:rsid w:val="00CB1F3D"/>
    <w:rsid w:val="00CB3AC5"/>
    <w:rsid w:val="00CB4BC5"/>
    <w:rsid w:val="00CB4BE2"/>
    <w:rsid w:val="00CC1F31"/>
    <w:rsid w:val="00CC4003"/>
    <w:rsid w:val="00CC55A3"/>
    <w:rsid w:val="00CD0D71"/>
    <w:rsid w:val="00CD1514"/>
    <w:rsid w:val="00CD1706"/>
    <w:rsid w:val="00CD5129"/>
    <w:rsid w:val="00CD6F96"/>
    <w:rsid w:val="00CD7DF6"/>
    <w:rsid w:val="00CE12F6"/>
    <w:rsid w:val="00CE2E39"/>
    <w:rsid w:val="00CE4D57"/>
    <w:rsid w:val="00CE5F2A"/>
    <w:rsid w:val="00CE665F"/>
    <w:rsid w:val="00CE7C32"/>
    <w:rsid w:val="00CF0E6D"/>
    <w:rsid w:val="00CF1EB5"/>
    <w:rsid w:val="00CF66D7"/>
    <w:rsid w:val="00D01831"/>
    <w:rsid w:val="00D0253B"/>
    <w:rsid w:val="00D0423E"/>
    <w:rsid w:val="00D04723"/>
    <w:rsid w:val="00D057CE"/>
    <w:rsid w:val="00D069F8"/>
    <w:rsid w:val="00D06DE8"/>
    <w:rsid w:val="00D079EF"/>
    <w:rsid w:val="00D105BD"/>
    <w:rsid w:val="00D15BDB"/>
    <w:rsid w:val="00D15D6E"/>
    <w:rsid w:val="00D219DA"/>
    <w:rsid w:val="00D23060"/>
    <w:rsid w:val="00D23128"/>
    <w:rsid w:val="00D24009"/>
    <w:rsid w:val="00D242B6"/>
    <w:rsid w:val="00D25C27"/>
    <w:rsid w:val="00D25FE3"/>
    <w:rsid w:val="00D33294"/>
    <w:rsid w:val="00D35B40"/>
    <w:rsid w:val="00D40D65"/>
    <w:rsid w:val="00D43D90"/>
    <w:rsid w:val="00D445E5"/>
    <w:rsid w:val="00D4469B"/>
    <w:rsid w:val="00D464D8"/>
    <w:rsid w:val="00D51483"/>
    <w:rsid w:val="00D523EA"/>
    <w:rsid w:val="00D53D50"/>
    <w:rsid w:val="00D55AB0"/>
    <w:rsid w:val="00D56E2F"/>
    <w:rsid w:val="00D57B87"/>
    <w:rsid w:val="00D6285D"/>
    <w:rsid w:val="00D7205F"/>
    <w:rsid w:val="00D74724"/>
    <w:rsid w:val="00D77C93"/>
    <w:rsid w:val="00D8535C"/>
    <w:rsid w:val="00D87E7F"/>
    <w:rsid w:val="00D90E71"/>
    <w:rsid w:val="00D913F5"/>
    <w:rsid w:val="00D93104"/>
    <w:rsid w:val="00D96115"/>
    <w:rsid w:val="00D97602"/>
    <w:rsid w:val="00DA6EAF"/>
    <w:rsid w:val="00DB0908"/>
    <w:rsid w:val="00DB0FD3"/>
    <w:rsid w:val="00DB1D05"/>
    <w:rsid w:val="00DB27B7"/>
    <w:rsid w:val="00DB492F"/>
    <w:rsid w:val="00DB4C11"/>
    <w:rsid w:val="00DB58B2"/>
    <w:rsid w:val="00DC1B6B"/>
    <w:rsid w:val="00DC218E"/>
    <w:rsid w:val="00DC2F11"/>
    <w:rsid w:val="00DC3333"/>
    <w:rsid w:val="00DC4728"/>
    <w:rsid w:val="00DC5F9F"/>
    <w:rsid w:val="00DC74E9"/>
    <w:rsid w:val="00DD0255"/>
    <w:rsid w:val="00DD0AAE"/>
    <w:rsid w:val="00DD793F"/>
    <w:rsid w:val="00DE76F1"/>
    <w:rsid w:val="00DF074D"/>
    <w:rsid w:val="00DF286D"/>
    <w:rsid w:val="00DF2A19"/>
    <w:rsid w:val="00DF4262"/>
    <w:rsid w:val="00DF4505"/>
    <w:rsid w:val="00DF5306"/>
    <w:rsid w:val="00DF6573"/>
    <w:rsid w:val="00DF7C9C"/>
    <w:rsid w:val="00E01D3A"/>
    <w:rsid w:val="00E02A33"/>
    <w:rsid w:val="00E05BA1"/>
    <w:rsid w:val="00E05D7C"/>
    <w:rsid w:val="00E06F91"/>
    <w:rsid w:val="00E07072"/>
    <w:rsid w:val="00E130D4"/>
    <w:rsid w:val="00E1315A"/>
    <w:rsid w:val="00E15133"/>
    <w:rsid w:val="00E152EB"/>
    <w:rsid w:val="00E15F07"/>
    <w:rsid w:val="00E24887"/>
    <w:rsid w:val="00E350D6"/>
    <w:rsid w:val="00E358AE"/>
    <w:rsid w:val="00E36BAF"/>
    <w:rsid w:val="00E37162"/>
    <w:rsid w:val="00E40288"/>
    <w:rsid w:val="00E44384"/>
    <w:rsid w:val="00E45D6B"/>
    <w:rsid w:val="00E5598E"/>
    <w:rsid w:val="00E55B07"/>
    <w:rsid w:val="00E55F95"/>
    <w:rsid w:val="00E57EBB"/>
    <w:rsid w:val="00E57F6F"/>
    <w:rsid w:val="00E607A0"/>
    <w:rsid w:val="00E616E2"/>
    <w:rsid w:val="00E617D6"/>
    <w:rsid w:val="00E62334"/>
    <w:rsid w:val="00E6437B"/>
    <w:rsid w:val="00E648A7"/>
    <w:rsid w:val="00E659C4"/>
    <w:rsid w:val="00E66773"/>
    <w:rsid w:val="00E6704B"/>
    <w:rsid w:val="00E675CF"/>
    <w:rsid w:val="00E70C43"/>
    <w:rsid w:val="00E716A1"/>
    <w:rsid w:val="00E76F0A"/>
    <w:rsid w:val="00E82036"/>
    <w:rsid w:val="00E839EF"/>
    <w:rsid w:val="00E85457"/>
    <w:rsid w:val="00E85764"/>
    <w:rsid w:val="00E942CE"/>
    <w:rsid w:val="00EA0100"/>
    <w:rsid w:val="00EA6C37"/>
    <w:rsid w:val="00EB135F"/>
    <w:rsid w:val="00EB16C2"/>
    <w:rsid w:val="00EB18C3"/>
    <w:rsid w:val="00EB22FF"/>
    <w:rsid w:val="00EB2444"/>
    <w:rsid w:val="00EB3892"/>
    <w:rsid w:val="00EB421E"/>
    <w:rsid w:val="00EB741B"/>
    <w:rsid w:val="00EB7D39"/>
    <w:rsid w:val="00EC2923"/>
    <w:rsid w:val="00EC6680"/>
    <w:rsid w:val="00EC68CC"/>
    <w:rsid w:val="00ED1A88"/>
    <w:rsid w:val="00ED22DE"/>
    <w:rsid w:val="00ED28B7"/>
    <w:rsid w:val="00ED44E5"/>
    <w:rsid w:val="00ED4D3B"/>
    <w:rsid w:val="00ED5B26"/>
    <w:rsid w:val="00EE4668"/>
    <w:rsid w:val="00EE613A"/>
    <w:rsid w:val="00EF04AD"/>
    <w:rsid w:val="00EF13CD"/>
    <w:rsid w:val="00EF213A"/>
    <w:rsid w:val="00EF232A"/>
    <w:rsid w:val="00EF2605"/>
    <w:rsid w:val="00EF5498"/>
    <w:rsid w:val="00EF5A91"/>
    <w:rsid w:val="00F0472A"/>
    <w:rsid w:val="00F05361"/>
    <w:rsid w:val="00F05E94"/>
    <w:rsid w:val="00F06F47"/>
    <w:rsid w:val="00F0798B"/>
    <w:rsid w:val="00F10760"/>
    <w:rsid w:val="00F11A2E"/>
    <w:rsid w:val="00F12195"/>
    <w:rsid w:val="00F13205"/>
    <w:rsid w:val="00F1383C"/>
    <w:rsid w:val="00F147E3"/>
    <w:rsid w:val="00F14B52"/>
    <w:rsid w:val="00F14B5C"/>
    <w:rsid w:val="00F14B9F"/>
    <w:rsid w:val="00F14D02"/>
    <w:rsid w:val="00F167FE"/>
    <w:rsid w:val="00F207FC"/>
    <w:rsid w:val="00F22EE6"/>
    <w:rsid w:val="00F239AE"/>
    <w:rsid w:val="00F30923"/>
    <w:rsid w:val="00F36E5A"/>
    <w:rsid w:val="00F438BA"/>
    <w:rsid w:val="00F44E7E"/>
    <w:rsid w:val="00F463EE"/>
    <w:rsid w:val="00F510DA"/>
    <w:rsid w:val="00F519C3"/>
    <w:rsid w:val="00F52922"/>
    <w:rsid w:val="00F52F06"/>
    <w:rsid w:val="00F53AB5"/>
    <w:rsid w:val="00F55832"/>
    <w:rsid w:val="00F559A7"/>
    <w:rsid w:val="00F57AAE"/>
    <w:rsid w:val="00F63D19"/>
    <w:rsid w:val="00F67E23"/>
    <w:rsid w:val="00F7059B"/>
    <w:rsid w:val="00F70BC3"/>
    <w:rsid w:val="00F72E27"/>
    <w:rsid w:val="00F74B33"/>
    <w:rsid w:val="00F758F7"/>
    <w:rsid w:val="00F7735B"/>
    <w:rsid w:val="00F8009F"/>
    <w:rsid w:val="00F801C8"/>
    <w:rsid w:val="00F82A96"/>
    <w:rsid w:val="00F85A42"/>
    <w:rsid w:val="00F85A7F"/>
    <w:rsid w:val="00F9272A"/>
    <w:rsid w:val="00F9294E"/>
    <w:rsid w:val="00F96626"/>
    <w:rsid w:val="00FA197D"/>
    <w:rsid w:val="00FA369B"/>
    <w:rsid w:val="00FA3CF1"/>
    <w:rsid w:val="00FB1543"/>
    <w:rsid w:val="00FB3964"/>
    <w:rsid w:val="00FB7FE0"/>
    <w:rsid w:val="00FC0B7E"/>
    <w:rsid w:val="00FC1DFE"/>
    <w:rsid w:val="00FC2F99"/>
    <w:rsid w:val="00FD1577"/>
    <w:rsid w:val="00FD2CD4"/>
    <w:rsid w:val="00FD39E1"/>
    <w:rsid w:val="00FD3D87"/>
    <w:rsid w:val="00FD5089"/>
    <w:rsid w:val="00FE10D0"/>
    <w:rsid w:val="00FE15FC"/>
    <w:rsid w:val="00FE1C24"/>
    <w:rsid w:val="00FE3F36"/>
    <w:rsid w:val="00FE5551"/>
    <w:rsid w:val="00FE6294"/>
    <w:rsid w:val="00FE6813"/>
    <w:rsid w:val="00FE6DD8"/>
    <w:rsid w:val="00FE7C9D"/>
    <w:rsid w:val="00FF0E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D23128"/>
    <w:pPr>
      <w:spacing w:after="200" w:line="276" w:lineRule="auto"/>
    </w:pPr>
    <w:rPr>
      <w:rFonts w:cs="Calibri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77C97"/>
    <w:pPr>
      <w:keepNext/>
      <w:spacing w:after="120" w:line="240" w:lineRule="auto"/>
      <w:jc w:val="center"/>
      <w:outlineLvl w:val="0"/>
    </w:pPr>
    <w:rPr>
      <w:b/>
      <w:bCs/>
      <w:kern w:val="32"/>
      <w:sz w:val="20"/>
      <w:szCs w:val="20"/>
      <w:lang w:eastAsia="ru-RU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32426"/>
    <w:pPr>
      <w:keepNext/>
      <w:keepLines/>
      <w:spacing w:before="200" w:after="0"/>
      <w:outlineLvl w:val="1"/>
    </w:pPr>
    <w:rPr>
      <w:rFonts w:ascii="Cambria" w:eastAsia="Times New Roman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77C97"/>
    <w:pPr>
      <w:keepNext/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eastAsia="ru-RU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E7277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E7277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E7277"/>
    <w:pPr>
      <w:keepNext/>
      <w:keepLines/>
      <w:spacing w:before="200" w:after="0"/>
      <w:outlineLvl w:val="5"/>
    </w:pPr>
    <w:rPr>
      <w:rFonts w:ascii="Cambria" w:eastAsia="Times New Roman" w:hAnsi="Cambria" w:cs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E7277"/>
    <w:pPr>
      <w:keepNext/>
      <w:keepLines/>
      <w:spacing w:before="200" w:after="0"/>
      <w:outlineLvl w:val="6"/>
    </w:pPr>
    <w:rPr>
      <w:rFonts w:ascii="Cambria" w:eastAsia="Times New Roman" w:hAnsi="Cambria" w:cs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E7277"/>
    <w:pPr>
      <w:keepNext/>
      <w:keepLines/>
      <w:spacing w:before="200" w:after="0"/>
      <w:outlineLvl w:val="7"/>
    </w:pPr>
    <w:rPr>
      <w:rFonts w:ascii="Cambria" w:eastAsia="Times New Roman" w:hAnsi="Cambria" w:cs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6E7277"/>
    <w:pPr>
      <w:keepNext/>
      <w:keepLines/>
      <w:spacing w:before="200" w:after="0"/>
      <w:outlineLvl w:val="8"/>
    </w:pPr>
    <w:rPr>
      <w:rFonts w:ascii="Cambria" w:eastAsia="Times New Roman" w:hAnsi="Cambria" w:cs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B77C97"/>
    <w:rPr>
      <w:rFonts w:ascii="Times New Roman" w:hAnsi="Times New Roman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332426"/>
    <w:rPr>
      <w:rFonts w:ascii="Cambria" w:hAnsi="Cambria" w:cs="Cambria"/>
      <w:b/>
      <w:bCs/>
      <w:color w:val="4F81BD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B77C97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6E7277"/>
    <w:rPr>
      <w:rFonts w:ascii="Times New Roman" w:hAnsi="Times New Roman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6E7277"/>
    <w:rPr>
      <w:rFonts w:ascii="Times New Roman" w:hAnsi="Times New Roman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6E7277"/>
    <w:rPr>
      <w:rFonts w:ascii="Cambria" w:hAnsi="Cambria" w:cs="Cambria"/>
      <w:i/>
      <w:iCs/>
      <w:color w:val="243F60"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6E7277"/>
    <w:rPr>
      <w:rFonts w:ascii="Cambria" w:hAnsi="Cambria" w:cs="Cambria"/>
      <w:i/>
      <w:iCs/>
      <w:color w:val="404040"/>
      <w:sz w:val="22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6E7277"/>
    <w:rPr>
      <w:rFonts w:ascii="Cambria" w:hAnsi="Cambria" w:cs="Cambria"/>
      <w:color w:val="4F81BD"/>
      <w:lang w:eastAsia="en-US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6E7277"/>
    <w:rPr>
      <w:rFonts w:ascii="Cambria" w:hAnsi="Cambria" w:cs="Cambria"/>
      <w:i/>
      <w:iCs/>
      <w:color w:val="404040"/>
      <w:lang w:eastAsia="en-US"/>
    </w:rPr>
  </w:style>
  <w:style w:type="paragraph" w:styleId="Header">
    <w:name w:val="header"/>
    <w:basedOn w:val="Normal"/>
    <w:link w:val="HeaderChar"/>
    <w:uiPriority w:val="99"/>
    <w:rsid w:val="00A6204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A6204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A6204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A62046"/>
    <w:rPr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rsid w:val="00EF5A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EF5A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EF5A91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F5A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EF5A9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EF5A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F5A91"/>
    <w:rPr>
      <w:rFonts w:ascii="Segoe UI" w:hAnsi="Segoe UI" w:cs="Segoe UI"/>
      <w:sz w:val="18"/>
      <w:szCs w:val="18"/>
      <w:lang w:eastAsia="en-US"/>
    </w:rPr>
  </w:style>
  <w:style w:type="paragraph" w:styleId="ListParagraph">
    <w:name w:val="List Paragraph"/>
    <w:aliases w:val="таблица2"/>
    <w:basedOn w:val="Normal"/>
    <w:link w:val="ListParagraphChar"/>
    <w:uiPriority w:val="99"/>
    <w:qFormat/>
    <w:rsid w:val="00CE7C32"/>
    <w:pPr>
      <w:ind w:left="720"/>
    </w:pPr>
  </w:style>
  <w:style w:type="paragraph" w:customStyle="1" w:styleId="1">
    <w:name w:val="Название объекта1"/>
    <w:basedOn w:val="Normal"/>
    <w:next w:val="Normal"/>
    <w:uiPriority w:val="99"/>
    <w:rsid w:val="00F559A7"/>
    <w:pPr>
      <w:spacing w:line="240" w:lineRule="auto"/>
    </w:pPr>
    <w:rPr>
      <w:b/>
      <w:bCs/>
      <w:color w:val="4F81BD"/>
      <w:sz w:val="18"/>
      <w:szCs w:val="18"/>
      <w:lang w:val="be-BY" w:eastAsia="be-BY"/>
    </w:rPr>
  </w:style>
  <w:style w:type="paragraph" w:customStyle="1" w:styleId="2">
    <w:name w:val="Название объекта2"/>
    <w:basedOn w:val="Normal"/>
    <w:next w:val="Normal"/>
    <w:uiPriority w:val="99"/>
    <w:locked/>
    <w:rsid w:val="00F559A7"/>
    <w:pPr>
      <w:spacing w:line="240" w:lineRule="auto"/>
    </w:pPr>
    <w:rPr>
      <w:b/>
      <w:bCs/>
      <w:color w:val="4F81BD"/>
      <w:sz w:val="18"/>
      <w:szCs w:val="18"/>
      <w:lang w:val="be-BY" w:eastAsia="be-BY"/>
    </w:rPr>
  </w:style>
  <w:style w:type="paragraph" w:customStyle="1" w:styleId="3">
    <w:name w:val="Название объекта3"/>
    <w:basedOn w:val="Normal"/>
    <w:next w:val="Normal"/>
    <w:uiPriority w:val="99"/>
    <w:locked/>
    <w:rsid w:val="00F559A7"/>
    <w:pPr>
      <w:spacing w:line="240" w:lineRule="auto"/>
    </w:pPr>
    <w:rPr>
      <w:b/>
      <w:bCs/>
      <w:color w:val="4F81BD"/>
      <w:sz w:val="18"/>
      <w:szCs w:val="18"/>
      <w:lang w:val="be-BY" w:eastAsia="be-BY"/>
    </w:rPr>
  </w:style>
  <w:style w:type="paragraph" w:customStyle="1" w:styleId="4">
    <w:name w:val="Название объекта4"/>
    <w:basedOn w:val="Normal"/>
    <w:next w:val="Normal"/>
    <w:uiPriority w:val="99"/>
    <w:locked/>
    <w:rsid w:val="00F559A7"/>
    <w:pPr>
      <w:spacing w:line="240" w:lineRule="auto"/>
    </w:pPr>
    <w:rPr>
      <w:b/>
      <w:bCs/>
      <w:color w:val="4F81BD"/>
      <w:sz w:val="18"/>
      <w:szCs w:val="18"/>
      <w:lang w:val="be-BY" w:eastAsia="be-BY"/>
    </w:rPr>
  </w:style>
  <w:style w:type="paragraph" w:styleId="Title">
    <w:name w:val="Title"/>
    <w:aliases w:val="No Spacing1,Оформление"/>
    <w:basedOn w:val="Normal"/>
    <w:link w:val="TitleChar"/>
    <w:uiPriority w:val="99"/>
    <w:qFormat/>
    <w:rsid w:val="00E616E2"/>
    <w:pPr>
      <w:spacing w:after="0" w:line="240" w:lineRule="auto"/>
      <w:jc w:val="center"/>
    </w:pPr>
    <w:rPr>
      <w:rFonts w:ascii="Arial Unicode MS" w:eastAsia="Times New Roman" w:hAnsi="Arial Unicode MS" w:cs="Arial Unicode MS"/>
      <w:color w:val="000000"/>
      <w:sz w:val="24"/>
      <w:szCs w:val="24"/>
      <w:lang w:eastAsia="ru-RU"/>
    </w:rPr>
  </w:style>
  <w:style w:type="character" w:customStyle="1" w:styleId="TitleChar">
    <w:name w:val="Title Char"/>
    <w:aliases w:val="No Spacing1 Char,Оформление Char"/>
    <w:basedOn w:val="DefaultParagraphFont"/>
    <w:link w:val="Title"/>
    <w:uiPriority w:val="99"/>
    <w:locked/>
    <w:rsid w:val="00E616E2"/>
    <w:rPr>
      <w:rFonts w:ascii="Arial" w:hAnsi="Arial" w:cs="Arial"/>
      <w:b/>
      <w:bCs/>
      <w:sz w:val="24"/>
      <w:szCs w:val="24"/>
    </w:rPr>
  </w:style>
  <w:style w:type="character" w:styleId="Strong">
    <w:name w:val="Strong"/>
    <w:basedOn w:val="DefaultParagraphFont"/>
    <w:uiPriority w:val="99"/>
    <w:qFormat/>
    <w:rsid w:val="00ED22DE"/>
    <w:rPr>
      <w:b/>
      <w:bCs/>
    </w:rPr>
  </w:style>
  <w:style w:type="paragraph" w:styleId="NormalWeb">
    <w:name w:val="Normal (Web)"/>
    <w:basedOn w:val="Normal"/>
    <w:uiPriority w:val="99"/>
    <w:rsid w:val="00ED2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Emphasis">
    <w:name w:val="Emphasis"/>
    <w:basedOn w:val="DefaultParagraphFont"/>
    <w:uiPriority w:val="99"/>
    <w:qFormat/>
    <w:rsid w:val="00ED22DE"/>
    <w:rPr>
      <w:i/>
      <w:iCs/>
    </w:rPr>
  </w:style>
  <w:style w:type="character" w:customStyle="1" w:styleId="apple-converted-space">
    <w:name w:val="apple-converted-space"/>
    <w:basedOn w:val="DefaultParagraphFont"/>
    <w:uiPriority w:val="99"/>
    <w:rsid w:val="00ED22DE"/>
  </w:style>
  <w:style w:type="paragraph" w:customStyle="1" w:styleId="20">
    <w:name w:val="Обычный2"/>
    <w:uiPriority w:val="99"/>
    <w:rsid w:val="00ED22DE"/>
    <w:pPr>
      <w:spacing w:line="38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nik">
    <w:name w:val="nik"/>
    <w:basedOn w:val="Normal"/>
    <w:uiPriority w:val="99"/>
    <w:rsid w:val="00ED22DE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5">
    <w:name w:val="Название объекта5"/>
    <w:basedOn w:val="Normal"/>
    <w:next w:val="Normal"/>
    <w:uiPriority w:val="99"/>
    <w:locked/>
    <w:rsid w:val="00ED22DE"/>
    <w:pPr>
      <w:spacing w:line="240" w:lineRule="auto"/>
    </w:pPr>
    <w:rPr>
      <w:b/>
      <w:bCs/>
      <w:color w:val="4F81BD"/>
      <w:sz w:val="18"/>
      <w:szCs w:val="18"/>
      <w:lang w:val="be-BY" w:eastAsia="be-BY"/>
    </w:rPr>
  </w:style>
  <w:style w:type="paragraph" w:customStyle="1" w:styleId="6">
    <w:name w:val="Название объекта6"/>
    <w:basedOn w:val="Normal"/>
    <w:next w:val="Normal"/>
    <w:uiPriority w:val="99"/>
    <w:locked/>
    <w:rsid w:val="00260F7E"/>
    <w:pPr>
      <w:spacing w:line="240" w:lineRule="auto"/>
    </w:pPr>
    <w:rPr>
      <w:b/>
      <w:bCs/>
      <w:color w:val="4F81BD"/>
      <w:sz w:val="18"/>
      <w:szCs w:val="18"/>
      <w:lang w:val="be-BY" w:eastAsia="be-BY"/>
    </w:rPr>
  </w:style>
  <w:style w:type="paragraph" w:customStyle="1" w:styleId="a">
    <w:name w:val="Валерка"/>
    <w:basedOn w:val="Normal"/>
    <w:link w:val="a0"/>
    <w:uiPriority w:val="99"/>
    <w:rsid w:val="00260F7E"/>
    <w:pPr>
      <w:spacing w:after="0" w:line="360" w:lineRule="auto"/>
      <w:ind w:firstLine="851"/>
      <w:jc w:val="both"/>
    </w:pPr>
    <w:rPr>
      <w:rFonts w:cs="Times New Roman"/>
      <w:sz w:val="28"/>
      <w:szCs w:val="28"/>
      <w:lang w:eastAsia="ru-RU"/>
    </w:rPr>
  </w:style>
  <w:style w:type="character" w:customStyle="1" w:styleId="a0">
    <w:name w:val="Валерка Знак"/>
    <w:link w:val="a"/>
    <w:uiPriority w:val="99"/>
    <w:locked/>
    <w:rsid w:val="00260F7E"/>
    <w:rPr>
      <w:rFonts w:ascii="Times New Roman" w:hAnsi="Times New Roman" w:cs="Times New Roman"/>
      <w:sz w:val="28"/>
      <w:szCs w:val="28"/>
    </w:rPr>
  </w:style>
  <w:style w:type="paragraph" w:customStyle="1" w:styleId="7">
    <w:name w:val="Название объекта7"/>
    <w:basedOn w:val="Normal"/>
    <w:next w:val="Normal"/>
    <w:uiPriority w:val="99"/>
    <w:locked/>
    <w:rsid w:val="00260F7E"/>
    <w:pPr>
      <w:spacing w:line="240" w:lineRule="auto"/>
    </w:pPr>
    <w:rPr>
      <w:b/>
      <w:bCs/>
      <w:color w:val="4F81BD"/>
      <w:sz w:val="18"/>
      <w:szCs w:val="18"/>
      <w:lang w:val="be-BY" w:eastAsia="be-BY"/>
    </w:rPr>
  </w:style>
  <w:style w:type="paragraph" w:styleId="Caption">
    <w:name w:val="caption"/>
    <w:basedOn w:val="Normal"/>
    <w:next w:val="Normal"/>
    <w:uiPriority w:val="99"/>
    <w:qFormat/>
    <w:rsid w:val="00260F7E"/>
    <w:pPr>
      <w:spacing w:line="240" w:lineRule="auto"/>
      <w:jc w:val="both"/>
    </w:pPr>
    <w:rPr>
      <w:rFonts w:ascii="Times New Roman" w:eastAsia="Times New Roman" w:hAnsi="Times New Roman" w:cs="Times New Roman"/>
      <w:b/>
      <w:bCs/>
      <w:color w:val="4F81BD"/>
      <w:sz w:val="18"/>
      <w:szCs w:val="18"/>
      <w:lang w:eastAsia="ru-RU"/>
    </w:rPr>
  </w:style>
  <w:style w:type="character" w:customStyle="1" w:styleId="FontStyle51">
    <w:name w:val="Font Style51"/>
    <w:basedOn w:val="DefaultParagraphFont"/>
    <w:uiPriority w:val="99"/>
    <w:rsid w:val="00625DFB"/>
    <w:rPr>
      <w:rFonts w:ascii="Times New Roman" w:hAnsi="Times New Roman" w:cs="Times New Roman"/>
      <w:sz w:val="18"/>
      <w:szCs w:val="18"/>
    </w:rPr>
  </w:style>
  <w:style w:type="character" w:customStyle="1" w:styleId="FontStyle45">
    <w:name w:val="Font Style45"/>
    <w:basedOn w:val="DefaultParagraphFont"/>
    <w:uiPriority w:val="99"/>
    <w:rsid w:val="00625DFB"/>
    <w:rPr>
      <w:rFonts w:ascii="Times New Roman" w:hAnsi="Times New Roman" w:cs="Times New Roman"/>
      <w:sz w:val="22"/>
      <w:szCs w:val="22"/>
    </w:rPr>
  </w:style>
  <w:style w:type="paragraph" w:customStyle="1" w:styleId="Style4">
    <w:name w:val="Style4"/>
    <w:basedOn w:val="Normal"/>
    <w:uiPriority w:val="99"/>
    <w:rsid w:val="00625DFB"/>
    <w:pPr>
      <w:widowControl w:val="0"/>
      <w:autoSpaceDE w:val="0"/>
      <w:autoSpaceDN w:val="0"/>
      <w:adjustRightInd w:val="0"/>
      <w:spacing w:after="0" w:line="557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44">
    <w:name w:val="Font Style44"/>
    <w:basedOn w:val="DefaultParagraphFont"/>
    <w:uiPriority w:val="99"/>
    <w:rsid w:val="00625DFB"/>
    <w:rPr>
      <w:rFonts w:ascii="Times New Roman" w:hAnsi="Times New Roman" w:cs="Times New Roman"/>
      <w:sz w:val="44"/>
      <w:szCs w:val="44"/>
    </w:rPr>
  </w:style>
  <w:style w:type="paragraph" w:customStyle="1" w:styleId="10">
    <w:name w:val="Абзац списка1"/>
    <w:aliases w:val="Абзац ненумер  списка"/>
    <w:basedOn w:val="Normal"/>
    <w:uiPriority w:val="99"/>
    <w:rsid w:val="00DB492F"/>
    <w:pPr>
      <w:spacing w:after="0" w:line="240" w:lineRule="auto"/>
      <w:ind w:left="720"/>
    </w:pPr>
    <w:rPr>
      <w:sz w:val="28"/>
      <w:szCs w:val="28"/>
      <w:lang w:eastAsia="ru-RU"/>
    </w:rPr>
  </w:style>
  <w:style w:type="paragraph" w:styleId="ListNumber2">
    <w:name w:val="List Number 2"/>
    <w:basedOn w:val="Normal"/>
    <w:uiPriority w:val="99"/>
    <w:rsid w:val="00DB492F"/>
    <w:pPr>
      <w:numPr>
        <w:ilvl w:val="1"/>
        <w:numId w:val="5"/>
      </w:numPr>
      <w:spacing w:after="0" w:line="240" w:lineRule="auto"/>
    </w:pPr>
    <w:rPr>
      <w:lang w:eastAsia="ru-RU"/>
    </w:rPr>
  </w:style>
  <w:style w:type="paragraph" w:customStyle="1" w:styleId="tz">
    <w:name w:val="tz_название"/>
    <w:basedOn w:val="Normal"/>
    <w:uiPriority w:val="99"/>
    <w:rsid w:val="00B83C5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lang w:eastAsia="ru-RU"/>
    </w:rPr>
  </w:style>
  <w:style w:type="table" w:styleId="TableGrid">
    <w:name w:val="Table Grid"/>
    <w:basedOn w:val="TableNormal"/>
    <w:uiPriority w:val="99"/>
    <w:rsid w:val="001338E6"/>
    <w:rPr>
      <w:rFonts w:cs="Calibri"/>
      <w:sz w:val="20"/>
      <w:szCs w:val="20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1">
    <w:name w:val="Основной текст тезисов"/>
    <w:uiPriority w:val="99"/>
    <w:rsid w:val="00D445E5"/>
    <w:pPr>
      <w:ind w:firstLine="284"/>
      <w:jc w:val="both"/>
    </w:pPr>
    <w:rPr>
      <w:rFonts w:ascii="Times New Roman" w:eastAsia="Times New Roman" w:hAnsi="Times New Roman"/>
      <w:sz w:val="18"/>
      <w:szCs w:val="18"/>
    </w:rPr>
  </w:style>
  <w:style w:type="paragraph" w:customStyle="1" w:styleId="a2">
    <w:name w:val="!Тез текст"/>
    <w:basedOn w:val="Normal"/>
    <w:link w:val="a3"/>
    <w:uiPriority w:val="99"/>
    <w:rsid w:val="00DF7C9C"/>
    <w:pPr>
      <w:spacing w:after="0" w:line="240" w:lineRule="auto"/>
      <w:ind w:firstLine="284"/>
      <w:jc w:val="both"/>
    </w:pPr>
    <w:rPr>
      <w:rFonts w:cs="Times New Roman"/>
      <w:sz w:val="20"/>
      <w:szCs w:val="20"/>
      <w:lang w:eastAsia="ru-RU"/>
    </w:rPr>
  </w:style>
  <w:style w:type="character" w:customStyle="1" w:styleId="a3">
    <w:name w:val="!Тез текст Знак"/>
    <w:link w:val="a2"/>
    <w:uiPriority w:val="99"/>
    <w:locked/>
    <w:rsid w:val="00DF7C9C"/>
    <w:rPr>
      <w:rFonts w:ascii="Times New Roman" w:hAnsi="Times New Roman" w:cs="Times New Roman"/>
    </w:rPr>
  </w:style>
  <w:style w:type="paragraph" w:customStyle="1" w:styleId="21">
    <w:name w:val="!Тез заг2"/>
    <w:basedOn w:val="Normal"/>
    <w:link w:val="22"/>
    <w:uiPriority w:val="99"/>
    <w:rsid w:val="00DF7C9C"/>
    <w:pPr>
      <w:spacing w:after="120" w:line="240" w:lineRule="auto"/>
      <w:jc w:val="center"/>
    </w:pPr>
    <w:rPr>
      <w:rFonts w:cs="Times New Roman"/>
      <w:sz w:val="20"/>
      <w:szCs w:val="20"/>
      <w:lang w:eastAsia="ru-RU"/>
    </w:rPr>
  </w:style>
  <w:style w:type="character" w:customStyle="1" w:styleId="22">
    <w:name w:val="!Тез заг2 Знак"/>
    <w:link w:val="21"/>
    <w:uiPriority w:val="99"/>
    <w:locked/>
    <w:rsid w:val="00DF7C9C"/>
    <w:rPr>
      <w:rFonts w:ascii="Times New Roman" w:hAnsi="Times New Roman" w:cs="Times New Roman"/>
    </w:rPr>
  </w:style>
  <w:style w:type="character" w:customStyle="1" w:styleId="23">
    <w:name w:val="Основной текст (2)_"/>
    <w:link w:val="24"/>
    <w:uiPriority w:val="99"/>
    <w:locked/>
    <w:rsid w:val="00B77C97"/>
    <w:rPr>
      <w:rFonts w:ascii="Times New Roman" w:hAnsi="Times New Roman" w:cs="Times New Roman"/>
      <w:shd w:val="clear" w:color="auto" w:fill="FFFFFF"/>
    </w:rPr>
  </w:style>
  <w:style w:type="paragraph" w:customStyle="1" w:styleId="24">
    <w:name w:val="Основной текст (2)"/>
    <w:basedOn w:val="Normal"/>
    <w:link w:val="23"/>
    <w:uiPriority w:val="99"/>
    <w:rsid w:val="00B77C97"/>
    <w:pPr>
      <w:widowControl w:val="0"/>
      <w:shd w:val="clear" w:color="auto" w:fill="FFFFFF"/>
      <w:spacing w:before="180" w:after="0" w:line="211" w:lineRule="exact"/>
      <w:ind w:firstLine="320"/>
      <w:jc w:val="both"/>
    </w:pPr>
    <w:rPr>
      <w:rFonts w:cs="Times New Roman"/>
      <w:sz w:val="20"/>
      <w:szCs w:val="20"/>
      <w:lang w:eastAsia="ru-RU"/>
    </w:rPr>
  </w:style>
  <w:style w:type="character" w:customStyle="1" w:styleId="25">
    <w:name w:val="Заголовок №2_"/>
    <w:link w:val="26"/>
    <w:uiPriority w:val="99"/>
    <w:locked/>
    <w:rsid w:val="00B77C97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26">
    <w:name w:val="Заголовок №2"/>
    <w:basedOn w:val="Normal"/>
    <w:link w:val="25"/>
    <w:uiPriority w:val="99"/>
    <w:rsid w:val="00B77C97"/>
    <w:pPr>
      <w:widowControl w:val="0"/>
      <w:shd w:val="clear" w:color="auto" w:fill="FFFFFF"/>
      <w:spacing w:before="1200" w:after="180" w:line="240" w:lineRule="atLeast"/>
      <w:outlineLvl w:val="1"/>
    </w:pPr>
    <w:rPr>
      <w:rFonts w:cs="Times New Roman"/>
      <w:b/>
      <w:bCs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rsid w:val="00B77C97"/>
    <w:rPr>
      <w:color w:val="0000FF"/>
      <w:u w:val="single"/>
    </w:rPr>
  </w:style>
  <w:style w:type="paragraph" w:customStyle="1" w:styleId="Default">
    <w:name w:val="Default"/>
    <w:uiPriority w:val="99"/>
    <w:rsid w:val="00B77C9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character" w:customStyle="1" w:styleId="BodytextCenturySchoolbook">
    <w:name w:val="Body text + Century Schoolbook"/>
    <w:aliases w:val="13,5 pt,Italic"/>
    <w:uiPriority w:val="99"/>
    <w:rsid w:val="00B77C97"/>
    <w:rPr>
      <w:rFonts w:ascii="Century Schoolbook" w:hAnsi="Century Schoolbook" w:cs="Century Schoolbook"/>
      <w:i/>
      <w:iCs/>
      <w:color w:val="000000"/>
      <w:spacing w:val="0"/>
      <w:w w:val="100"/>
      <w:position w:val="0"/>
      <w:sz w:val="27"/>
      <w:szCs w:val="27"/>
      <w:u w:val="none"/>
      <w:lang w:val="ru-RU"/>
    </w:rPr>
  </w:style>
  <w:style w:type="paragraph" w:styleId="BodyTextIndent">
    <w:name w:val="Body Text Indent"/>
    <w:basedOn w:val="Normal"/>
    <w:link w:val="BodyTextIndentChar"/>
    <w:uiPriority w:val="99"/>
    <w:rsid w:val="00B77C97"/>
    <w:pPr>
      <w:spacing w:after="0" w:line="204" w:lineRule="auto"/>
      <w:jc w:val="center"/>
    </w:pPr>
    <w:rPr>
      <w:color w:val="000000"/>
      <w:sz w:val="20"/>
      <w:szCs w:val="20"/>
      <w:lang w:eastAsia="ru-RU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B77C97"/>
    <w:rPr>
      <w:rFonts w:ascii="Times New Roman" w:hAnsi="Times New Roman" w:cs="Times New Roman"/>
      <w:color w:val="000000"/>
    </w:rPr>
  </w:style>
  <w:style w:type="character" w:customStyle="1" w:styleId="hps">
    <w:name w:val="hps"/>
    <w:basedOn w:val="DefaultParagraphFont"/>
    <w:uiPriority w:val="99"/>
    <w:rsid w:val="00B77C97"/>
  </w:style>
  <w:style w:type="character" w:customStyle="1" w:styleId="apple-style-span">
    <w:name w:val="apple-style-span"/>
    <w:uiPriority w:val="99"/>
    <w:rsid w:val="00B77C97"/>
  </w:style>
  <w:style w:type="paragraph" w:styleId="PlainText">
    <w:name w:val="Plain Text"/>
    <w:basedOn w:val="Normal"/>
    <w:link w:val="PlainTextChar"/>
    <w:uiPriority w:val="99"/>
    <w:semiHidden/>
    <w:rsid w:val="00B77C97"/>
    <w:pPr>
      <w:spacing w:after="0" w:line="240" w:lineRule="auto"/>
    </w:pPr>
    <w:rPr>
      <w:rFonts w:ascii="Consolas" w:eastAsia="Times New Roman" w:hAnsi="Consolas" w:cs="Consolas"/>
      <w:sz w:val="21"/>
      <w:szCs w:val="21"/>
      <w:lang w:eastAsia="ru-RU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B77C97"/>
    <w:rPr>
      <w:rFonts w:ascii="Consolas" w:hAnsi="Consolas" w:cs="Consolas"/>
      <w:sz w:val="21"/>
      <w:szCs w:val="21"/>
    </w:rPr>
  </w:style>
  <w:style w:type="paragraph" w:customStyle="1" w:styleId="11">
    <w:name w:val="Стиль1"/>
    <w:basedOn w:val="Heading1"/>
    <w:next w:val="PlainText"/>
    <w:link w:val="12"/>
    <w:uiPriority w:val="99"/>
    <w:rsid w:val="00B77C97"/>
    <w:pPr>
      <w:keepLines/>
      <w:shd w:val="clear" w:color="auto" w:fill="FFFFFF"/>
      <w:spacing w:before="480" w:after="0"/>
    </w:pPr>
    <w:rPr>
      <w:rFonts w:cs="Times New Roman"/>
      <w:b w:val="0"/>
      <w:bCs w:val="0"/>
      <w:color w:val="000000"/>
      <w:kern w:val="0"/>
      <w:lang w:eastAsia="en-US"/>
    </w:rPr>
  </w:style>
  <w:style w:type="character" w:styleId="HTMLAcronym">
    <w:name w:val="HTML Acronym"/>
    <w:basedOn w:val="DefaultParagraphFont"/>
    <w:uiPriority w:val="99"/>
    <w:semiHidden/>
    <w:rsid w:val="00B77C97"/>
  </w:style>
  <w:style w:type="paragraph" w:styleId="BodyText">
    <w:name w:val="Body Text"/>
    <w:basedOn w:val="Normal"/>
    <w:link w:val="BodyTextChar"/>
    <w:uiPriority w:val="99"/>
    <w:rsid w:val="00E616E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E616E2"/>
    <w:rPr>
      <w:sz w:val="22"/>
      <w:szCs w:val="22"/>
      <w:lang w:eastAsia="en-US"/>
    </w:rPr>
  </w:style>
  <w:style w:type="paragraph" w:customStyle="1" w:styleId="Paragraph">
    <w:name w:val="Paragraph"/>
    <w:basedOn w:val="Normal"/>
    <w:uiPriority w:val="99"/>
    <w:rsid w:val="00E616E2"/>
    <w:pPr>
      <w:widowControl w:val="0"/>
      <w:suppressAutoHyphens/>
      <w:autoSpaceDE w:val="0"/>
      <w:spacing w:after="0" w:line="360" w:lineRule="auto"/>
      <w:ind w:firstLine="709"/>
      <w:jc w:val="both"/>
    </w:pPr>
    <w:rPr>
      <w:sz w:val="28"/>
      <w:szCs w:val="28"/>
      <w:lang w:val="uk-UA" w:eastAsia="ru-RU"/>
    </w:rPr>
  </w:style>
  <w:style w:type="paragraph" w:styleId="HTMLPreformatted">
    <w:name w:val="HTML Preformatted"/>
    <w:basedOn w:val="Normal"/>
    <w:link w:val="HTMLPreformattedChar"/>
    <w:uiPriority w:val="99"/>
    <w:rsid w:val="00E616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E616E2"/>
    <w:rPr>
      <w:rFonts w:ascii="Courier New" w:hAnsi="Courier New" w:cs="Courier New"/>
    </w:rPr>
  </w:style>
  <w:style w:type="character" w:customStyle="1" w:styleId="NoSpacingChar1">
    <w:name w:val="No Spacing Char1"/>
    <w:aliases w:val="Оформление Char1,Title Char1"/>
    <w:uiPriority w:val="99"/>
    <w:locked/>
    <w:rsid w:val="00E616E2"/>
    <w:rPr>
      <w:rFonts w:ascii="Arial Unicode MS" w:hAnsi="Arial Unicode MS" w:cs="Arial Unicode MS"/>
      <w:color w:val="000000"/>
      <w:sz w:val="24"/>
      <w:szCs w:val="24"/>
    </w:rPr>
  </w:style>
  <w:style w:type="character" w:customStyle="1" w:styleId="FontStyle176">
    <w:name w:val="Font Style176"/>
    <w:uiPriority w:val="99"/>
    <w:rsid w:val="00E616E2"/>
    <w:rPr>
      <w:rFonts w:ascii="Times New Roman" w:hAnsi="Times New Roman" w:cs="Times New Roman"/>
      <w:sz w:val="20"/>
      <w:szCs w:val="20"/>
    </w:rPr>
  </w:style>
  <w:style w:type="paragraph" w:customStyle="1" w:styleId="210">
    <w:name w:val="Основной текст 21"/>
    <w:basedOn w:val="Normal"/>
    <w:uiPriority w:val="99"/>
    <w:rsid w:val="00E616E2"/>
    <w:pPr>
      <w:overflowPunct w:val="0"/>
      <w:autoSpaceDE w:val="0"/>
      <w:autoSpaceDN w:val="0"/>
      <w:adjustRightInd w:val="0"/>
      <w:spacing w:after="0" w:line="240" w:lineRule="auto"/>
      <w:ind w:right="566" w:firstLine="567"/>
      <w:jc w:val="both"/>
      <w:textAlignment w:val="baseline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FontStyle35">
    <w:name w:val="Font Style35"/>
    <w:basedOn w:val="DefaultParagraphFont"/>
    <w:uiPriority w:val="99"/>
    <w:rsid w:val="00E616E2"/>
    <w:rPr>
      <w:rFonts w:ascii="Arial" w:hAnsi="Arial" w:cs="Arial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AB2D03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AB2D03"/>
    <w:rPr>
      <w:sz w:val="22"/>
      <w:szCs w:val="22"/>
      <w:lang w:eastAsia="en-US"/>
    </w:rPr>
  </w:style>
  <w:style w:type="paragraph" w:styleId="BodyText2">
    <w:name w:val="Body Text 2"/>
    <w:basedOn w:val="Normal"/>
    <w:link w:val="BodyText2Char"/>
    <w:uiPriority w:val="99"/>
    <w:rsid w:val="00264B6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locked/>
    <w:rsid w:val="00264B69"/>
    <w:rPr>
      <w:sz w:val="22"/>
      <w:szCs w:val="22"/>
      <w:lang w:eastAsia="en-US"/>
    </w:rPr>
  </w:style>
  <w:style w:type="character" w:customStyle="1" w:styleId="s6">
    <w:name w:val="s6"/>
    <w:basedOn w:val="DefaultParagraphFont"/>
    <w:uiPriority w:val="99"/>
    <w:rsid w:val="00264B69"/>
  </w:style>
  <w:style w:type="character" w:customStyle="1" w:styleId="CharacterStyle2">
    <w:name w:val="Character Style 2"/>
    <w:uiPriority w:val="99"/>
    <w:rsid w:val="004B2BCE"/>
    <w:rPr>
      <w:rFonts w:ascii="Arial" w:hAnsi="Arial" w:cs="Arial"/>
      <w:sz w:val="22"/>
      <w:szCs w:val="22"/>
    </w:rPr>
  </w:style>
  <w:style w:type="character" w:customStyle="1" w:styleId="CharacterStyle3">
    <w:name w:val="Character Style 3"/>
    <w:uiPriority w:val="99"/>
    <w:rsid w:val="004B2BCE"/>
    <w:rPr>
      <w:rFonts w:ascii="Tahoma" w:hAnsi="Tahoma" w:cs="Tahoma"/>
      <w:sz w:val="22"/>
      <w:szCs w:val="22"/>
    </w:rPr>
  </w:style>
  <w:style w:type="paragraph" w:styleId="DocumentMap">
    <w:name w:val="Document Map"/>
    <w:basedOn w:val="Normal"/>
    <w:link w:val="DocumentMapChar"/>
    <w:uiPriority w:val="99"/>
    <w:semiHidden/>
    <w:rsid w:val="004B2BCE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4B2BCE"/>
    <w:rPr>
      <w:rFonts w:ascii="Tahoma" w:hAnsi="Tahoma" w:cs="Tahoma"/>
      <w:shd w:val="clear" w:color="auto" w:fill="000080"/>
      <w:lang w:eastAsia="en-US"/>
    </w:rPr>
  </w:style>
  <w:style w:type="paragraph" w:customStyle="1" w:styleId="Body">
    <w:name w:val="Body"/>
    <w:basedOn w:val="Normal"/>
    <w:link w:val="BodyChar"/>
    <w:uiPriority w:val="99"/>
    <w:rsid w:val="004B2BCE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1"/>
      <w:szCs w:val="21"/>
      <w:lang w:eastAsia="ru-RU"/>
    </w:rPr>
  </w:style>
  <w:style w:type="paragraph" w:customStyle="1" w:styleId="c13">
    <w:name w:val="c13"/>
    <w:basedOn w:val="Normal"/>
    <w:uiPriority w:val="99"/>
    <w:rsid w:val="004B2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e-BY" w:eastAsia="be-BY"/>
    </w:rPr>
  </w:style>
  <w:style w:type="character" w:customStyle="1" w:styleId="c1">
    <w:name w:val="c1"/>
    <w:basedOn w:val="DefaultParagraphFont"/>
    <w:uiPriority w:val="99"/>
    <w:rsid w:val="004B2BCE"/>
  </w:style>
  <w:style w:type="table" w:customStyle="1" w:styleId="13">
    <w:name w:val="Сетка таблицы1"/>
    <w:uiPriority w:val="99"/>
    <w:rsid w:val="004B2BCE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Алена"/>
    <w:basedOn w:val="Normal"/>
    <w:autoRedefine/>
    <w:uiPriority w:val="99"/>
    <w:rsid w:val="004B2BCE"/>
    <w:pPr>
      <w:spacing w:after="0" w:line="240" w:lineRule="auto"/>
      <w:ind w:firstLine="284"/>
      <w:jc w:val="both"/>
    </w:pPr>
    <w:rPr>
      <w:sz w:val="28"/>
      <w:szCs w:val="28"/>
    </w:rPr>
  </w:style>
  <w:style w:type="character" w:customStyle="1" w:styleId="14">
    <w:name w:val="Основной текст1"/>
    <w:basedOn w:val="DefaultParagraphFont"/>
    <w:uiPriority w:val="99"/>
    <w:rsid w:val="004B2BCE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citation">
    <w:name w:val="citation"/>
    <w:basedOn w:val="DefaultParagraphFont"/>
    <w:uiPriority w:val="99"/>
    <w:rsid w:val="00A96E83"/>
  </w:style>
  <w:style w:type="paragraph" w:customStyle="1" w:styleId="j11">
    <w:name w:val="j11"/>
    <w:basedOn w:val="Normal"/>
    <w:uiPriority w:val="99"/>
    <w:rsid w:val="00A96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">
    <w:name w:val="s1"/>
    <w:basedOn w:val="DefaultParagraphFont"/>
    <w:uiPriority w:val="99"/>
    <w:rsid w:val="00A96E83"/>
  </w:style>
  <w:style w:type="character" w:customStyle="1" w:styleId="s3">
    <w:name w:val="s3"/>
    <w:basedOn w:val="DefaultParagraphFont"/>
    <w:uiPriority w:val="99"/>
    <w:rsid w:val="00A96E83"/>
  </w:style>
  <w:style w:type="paragraph" w:customStyle="1" w:styleId="a5">
    <w:name w:val="ВАК_Основной"/>
    <w:aliases w:val="ОСН"/>
    <w:basedOn w:val="Normal"/>
    <w:link w:val="a6"/>
    <w:uiPriority w:val="99"/>
    <w:rsid w:val="00A96E83"/>
    <w:pPr>
      <w:suppressAutoHyphens/>
      <w:autoSpaceDN w:val="0"/>
      <w:spacing w:after="0" w:line="360" w:lineRule="exact"/>
      <w:ind w:firstLine="567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eastAsia="ru-RU"/>
    </w:rPr>
  </w:style>
  <w:style w:type="character" w:customStyle="1" w:styleId="a7">
    <w:name w:val="Основний текст_"/>
    <w:basedOn w:val="DefaultParagraphFont"/>
    <w:link w:val="a8"/>
    <w:uiPriority w:val="99"/>
    <w:locked/>
    <w:rsid w:val="00A96E83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a8">
    <w:name w:val="Основний текст"/>
    <w:basedOn w:val="Normal"/>
    <w:link w:val="a7"/>
    <w:uiPriority w:val="99"/>
    <w:rsid w:val="00A96E83"/>
    <w:pPr>
      <w:shd w:val="clear" w:color="auto" w:fill="FFFFFF"/>
      <w:spacing w:before="900" w:after="420" w:line="480" w:lineRule="exact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ParaAttribute3">
    <w:name w:val="ParaAttribute3"/>
    <w:uiPriority w:val="99"/>
    <w:rsid w:val="00A96E83"/>
    <w:pPr>
      <w:ind w:right="28" w:firstLine="567"/>
      <w:jc w:val="center"/>
    </w:pPr>
    <w:rPr>
      <w:rFonts w:ascii="Times New Roman" w:eastAsia="Batang" w:hAnsi="Times New Roman"/>
      <w:sz w:val="20"/>
      <w:szCs w:val="20"/>
    </w:rPr>
  </w:style>
  <w:style w:type="character" w:customStyle="1" w:styleId="CharAttribute0">
    <w:name w:val="CharAttribute0"/>
    <w:uiPriority w:val="99"/>
    <w:rsid w:val="00A96E83"/>
    <w:rPr>
      <w:rFonts w:ascii="Times New Roman" w:eastAsia="Times New Roman" w:cs="Times New Roman"/>
    </w:rPr>
  </w:style>
  <w:style w:type="character" w:customStyle="1" w:styleId="CharAttribute2">
    <w:name w:val="CharAttribute2"/>
    <w:uiPriority w:val="99"/>
    <w:rsid w:val="00A96E83"/>
    <w:rPr>
      <w:rFonts w:ascii="Times New Roman" w:eastAsia="Times New Roman" w:cs="Times New Roman"/>
    </w:rPr>
  </w:style>
  <w:style w:type="paragraph" w:customStyle="1" w:styleId="ParaAttribute2">
    <w:name w:val="ParaAttribute2"/>
    <w:uiPriority w:val="99"/>
    <w:rsid w:val="00A96E83"/>
    <w:pPr>
      <w:ind w:right="28"/>
      <w:jc w:val="center"/>
    </w:pPr>
    <w:rPr>
      <w:rFonts w:ascii="Times New Roman" w:eastAsia="Batang" w:hAnsi="Times New Roman"/>
      <w:sz w:val="20"/>
      <w:szCs w:val="20"/>
    </w:rPr>
  </w:style>
  <w:style w:type="paragraph" w:customStyle="1" w:styleId="ParaAttribute4">
    <w:name w:val="ParaAttribute4"/>
    <w:uiPriority w:val="99"/>
    <w:rsid w:val="00A96E83"/>
    <w:pPr>
      <w:spacing w:after="200"/>
      <w:ind w:right="28" w:firstLine="567"/>
      <w:jc w:val="both"/>
    </w:pPr>
    <w:rPr>
      <w:rFonts w:ascii="Times New Roman" w:eastAsia="Batang" w:hAnsi="Times New Roman"/>
      <w:sz w:val="20"/>
      <w:szCs w:val="20"/>
    </w:rPr>
  </w:style>
  <w:style w:type="character" w:customStyle="1" w:styleId="CharAttribute1">
    <w:name w:val="CharAttribute1"/>
    <w:uiPriority w:val="99"/>
    <w:rsid w:val="00A96E83"/>
    <w:rPr>
      <w:rFonts w:ascii="Times New Roman" w:eastAsia="Times New Roman" w:cs="Times New Roman"/>
      <w:b/>
      <w:bCs/>
    </w:rPr>
  </w:style>
  <w:style w:type="paragraph" w:customStyle="1" w:styleId="tz0">
    <w:name w:val="tz_Основной шрифт абзаца"/>
    <w:link w:val="tz1"/>
    <w:uiPriority w:val="99"/>
    <w:rsid w:val="00A96E83"/>
    <w:pPr>
      <w:ind w:firstLine="284"/>
      <w:jc w:val="both"/>
    </w:pPr>
  </w:style>
  <w:style w:type="paragraph" w:customStyle="1" w:styleId="tz2">
    <w:name w:val="tz_пустая строка"/>
    <w:basedOn w:val="tz0"/>
    <w:next w:val="tz0"/>
    <w:uiPriority w:val="99"/>
    <w:rsid w:val="00A96E83"/>
    <w:pPr>
      <w:ind w:firstLine="0"/>
    </w:pPr>
    <w:rPr>
      <w:sz w:val="12"/>
      <w:szCs w:val="12"/>
      <w:lang w:val="uk-UA"/>
    </w:rPr>
  </w:style>
  <w:style w:type="paragraph" w:customStyle="1" w:styleId="tz3">
    <w:name w:val="tz_авторы"/>
    <w:basedOn w:val="tz0"/>
    <w:uiPriority w:val="99"/>
    <w:rsid w:val="00A96E83"/>
    <w:pPr>
      <w:ind w:firstLine="0"/>
      <w:jc w:val="center"/>
    </w:pPr>
  </w:style>
  <w:style w:type="character" w:customStyle="1" w:styleId="tz1">
    <w:name w:val="tz_Основной шрифт абзаца Знак"/>
    <w:link w:val="tz0"/>
    <w:uiPriority w:val="99"/>
    <w:locked/>
    <w:rsid w:val="00A96E83"/>
    <w:rPr>
      <w:rFonts w:ascii="Times New Roman" w:hAnsi="Times New Roman" w:cs="Times New Roman"/>
      <w:sz w:val="22"/>
      <w:szCs w:val="22"/>
    </w:rPr>
  </w:style>
  <w:style w:type="character" w:customStyle="1" w:styleId="FontStyle11">
    <w:name w:val="Font Style11"/>
    <w:basedOn w:val="DefaultParagraphFont"/>
    <w:uiPriority w:val="99"/>
    <w:rsid w:val="00A96E83"/>
    <w:rPr>
      <w:rFonts w:ascii="Times New Roman" w:hAnsi="Times New Roman" w:cs="Times New Roman"/>
      <w:sz w:val="20"/>
      <w:szCs w:val="20"/>
    </w:rPr>
  </w:style>
  <w:style w:type="paragraph" w:customStyle="1" w:styleId="-">
    <w:name w:val="Заголовок - УДК"/>
    <w:basedOn w:val="Normal"/>
    <w:uiPriority w:val="99"/>
    <w:rsid w:val="00AF6B3A"/>
    <w:pPr>
      <w:spacing w:after="0" w:line="240" w:lineRule="auto"/>
    </w:pPr>
    <w:rPr>
      <w:rFonts w:ascii="Times New Roman" w:eastAsia="Times New Roman" w:hAnsi="Times New Roman" w:cs="Times New Roman"/>
      <w:caps/>
      <w:sz w:val="20"/>
      <w:szCs w:val="20"/>
      <w:lang w:eastAsia="ru-RU"/>
    </w:rPr>
  </w:style>
  <w:style w:type="paragraph" w:customStyle="1" w:styleId="-0">
    <w:name w:val="Заголовок - Авторы"/>
    <w:basedOn w:val="Normal"/>
    <w:uiPriority w:val="99"/>
    <w:rsid w:val="00AF6B3A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1">
    <w:name w:val="Заголовок - Университет"/>
    <w:basedOn w:val="Normal"/>
    <w:uiPriority w:val="99"/>
    <w:rsid w:val="00AF6B3A"/>
    <w:pPr>
      <w:spacing w:after="12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9">
    <w:name w:val="Основной текст_"/>
    <w:basedOn w:val="DefaultParagraphFont"/>
    <w:link w:val="27"/>
    <w:uiPriority w:val="99"/>
    <w:locked/>
    <w:rsid w:val="00AF6B3A"/>
    <w:rPr>
      <w:rFonts w:ascii="Times New Roman" w:hAnsi="Times New Roman" w:cs="Times New Roman"/>
      <w:sz w:val="30"/>
      <w:szCs w:val="30"/>
      <w:shd w:val="clear" w:color="auto" w:fill="FFFFFF"/>
    </w:rPr>
  </w:style>
  <w:style w:type="paragraph" w:customStyle="1" w:styleId="27">
    <w:name w:val="Основной текст2"/>
    <w:basedOn w:val="Normal"/>
    <w:link w:val="a9"/>
    <w:uiPriority w:val="99"/>
    <w:rsid w:val="00AF6B3A"/>
    <w:pPr>
      <w:widowControl w:val="0"/>
      <w:shd w:val="clear" w:color="auto" w:fill="FFFFFF"/>
      <w:spacing w:before="660" w:after="0" w:line="515" w:lineRule="exact"/>
      <w:ind w:hanging="620"/>
      <w:jc w:val="both"/>
    </w:pPr>
    <w:rPr>
      <w:rFonts w:ascii="Times New Roman" w:eastAsia="Times New Roman" w:hAnsi="Times New Roman" w:cs="Times New Roman"/>
      <w:sz w:val="30"/>
      <w:szCs w:val="30"/>
      <w:lang w:eastAsia="ru-RU"/>
    </w:rPr>
  </w:style>
  <w:style w:type="character" w:customStyle="1" w:styleId="140">
    <w:name w:val="Основной текст + 14"/>
    <w:aliases w:val="5 pt2"/>
    <w:basedOn w:val="a9"/>
    <w:uiPriority w:val="99"/>
    <w:rsid w:val="00AF6B3A"/>
    <w:rPr>
      <w:color w:val="000000"/>
      <w:spacing w:val="0"/>
      <w:w w:val="100"/>
      <w:position w:val="0"/>
      <w:sz w:val="29"/>
      <w:szCs w:val="29"/>
      <w:u w:val="none"/>
      <w:lang w:val="ru-RU"/>
    </w:rPr>
  </w:style>
  <w:style w:type="paragraph" w:customStyle="1" w:styleId="western">
    <w:name w:val="western"/>
    <w:basedOn w:val="Normal"/>
    <w:uiPriority w:val="99"/>
    <w:rsid w:val="00AF6B3A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customStyle="1" w:styleId="Style3">
    <w:name w:val="Style3"/>
    <w:basedOn w:val="Normal"/>
    <w:uiPriority w:val="99"/>
    <w:rsid w:val="00AF6B3A"/>
    <w:pPr>
      <w:widowControl w:val="0"/>
      <w:autoSpaceDE w:val="0"/>
      <w:autoSpaceDN w:val="0"/>
      <w:adjustRightInd w:val="0"/>
      <w:spacing w:after="0" w:line="228" w:lineRule="exact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FontStyle47">
    <w:name w:val="Font Style47"/>
    <w:basedOn w:val="DefaultParagraphFont"/>
    <w:uiPriority w:val="99"/>
    <w:rsid w:val="00AF6B3A"/>
    <w:rPr>
      <w:rFonts w:ascii="Times New Roman" w:hAnsi="Times New Roman" w:cs="Times New Roman"/>
      <w:sz w:val="22"/>
      <w:szCs w:val="22"/>
    </w:rPr>
  </w:style>
  <w:style w:type="character" w:customStyle="1" w:styleId="FontStyle46">
    <w:name w:val="Font Style46"/>
    <w:basedOn w:val="DefaultParagraphFont"/>
    <w:uiPriority w:val="99"/>
    <w:rsid w:val="00AF6B3A"/>
    <w:rPr>
      <w:rFonts w:ascii="Arial" w:hAnsi="Arial" w:cs="Arial"/>
      <w:sz w:val="16"/>
      <w:szCs w:val="16"/>
    </w:rPr>
  </w:style>
  <w:style w:type="paragraph" w:customStyle="1" w:styleId="Style57">
    <w:name w:val="Style57"/>
    <w:basedOn w:val="Normal"/>
    <w:uiPriority w:val="99"/>
    <w:rsid w:val="00AF6B3A"/>
    <w:pPr>
      <w:widowControl w:val="0"/>
      <w:autoSpaceDE w:val="0"/>
      <w:autoSpaceDN w:val="0"/>
      <w:adjustRightInd w:val="0"/>
      <w:spacing w:after="0" w:line="318" w:lineRule="exact"/>
      <w:ind w:firstLine="48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21">
    <w:name w:val="Font Style121"/>
    <w:basedOn w:val="DefaultParagraphFont"/>
    <w:uiPriority w:val="99"/>
    <w:rsid w:val="00AF6B3A"/>
    <w:rPr>
      <w:rFonts w:ascii="Times New Roman" w:hAnsi="Times New Roman" w:cs="Times New Roman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A3333"/>
    <w:rPr>
      <w:color w:val="808080"/>
    </w:rPr>
  </w:style>
  <w:style w:type="character" w:styleId="PageNumber">
    <w:name w:val="page number"/>
    <w:basedOn w:val="DefaultParagraphFont"/>
    <w:uiPriority w:val="99"/>
    <w:rsid w:val="00D97602"/>
  </w:style>
  <w:style w:type="table" w:customStyle="1" w:styleId="28">
    <w:name w:val="Сетка таблицы2"/>
    <w:uiPriority w:val="99"/>
    <w:rsid w:val="003311CF"/>
    <w:rPr>
      <w:rFonts w:eastAsia="Times New Roman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Сетка таблицы3"/>
    <w:uiPriority w:val="99"/>
    <w:rsid w:val="003311CF"/>
    <w:rPr>
      <w:rFonts w:eastAsia="Times New Roman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uiPriority w:val="99"/>
    <w:rsid w:val="0003599B"/>
    <w:pPr>
      <w:widowControl w:val="0"/>
      <w:suppressAutoHyphens/>
      <w:autoSpaceDN w:val="0"/>
      <w:textAlignment w:val="baseline"/>
    </w:pPr>
    <w:rPr>
      <w:rFonts w:ascii="Times New Roman" w:eastAsia="SimSun" w:hAnsi="Times New Roman"/>
      <w:kern w:val="3"/>
      <w:sz w:val="24"/>
      <w:szCs w:val="24"/>
      <w:lang w:eastAsia="zh-CN"/>
    </w:rPr>
  </w:style>
  <w:style w:type="character" w:customStyle="1" w:styleId="12">
    <w:name w:val="Стиль1 Знак"/>
    <w:link w:val="11"/>
    <w:uiPriority w:val="99"/>
    <w:locked/>
    <w:rsid w:val="008E7DE3"/>
    <w:rPr>
      <w:rFonts w:ascii="Times New Roman" w:hAnsi="Times New Roman" w:cs="Times New Roman"/>
      <w:color w:val="000000"/>
      <w:shd w:val="clear" w:color="auto" w:fill="FFFFFF"/>
      <w:lang w:eastAsia="en-US"/>
    </w:rPr>
  </w:style>
  <w:style w:type="table" w:customStyle="1" w:styleId="40">
    <w:name w:val="Сетка таблицы4"/>
    <w:uiPriority w:val="99"/>
    <w:rsid w:val="00C51340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Сетка таблицы5"/>
    <w:uiPriority w:val="99"/>
    <w:rsid w:val="00BB12C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1"/>
    <w:uiPriority w:val="99"/>
    <w:rsid w:val="00293CCE"/>
    <w:pPr>
      <w:spacing w:after="200" w:line="276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a">
    <w:name w:val="Знак Знак Знак Знак"/>
    <w:basedOn w:val="Normal"/>
    <w:uiPriority w:val="99"/>
    <w:rsid w:val="00293CCE"/>
    <w:pPr>
      <w:spacing w:after="160" w:line="240" w:lineRule="exact"/>
    </w:pPr>
    <w:rPr>
      <w:rFonts w:ascii="Verdana" w:eastAsia="Times New Roman" w:hAnsi="Verdana" w:cs="Verdana"/>
      <w:sz w:val="24"/>
      <w:szCs w:val="24"/>
      <w:lang w:val="en-US"/>
    </w:rPr>
  </w:style>
  <w:style w:type="character" w:customStyle="1" w:styleId="ListParagraphChar">
    <w:name w:val="List Paragraph Char"/>
    <w:aliases w:val="таблица2 Char"/>
    <w:basedOn w:val="DefaultParagraphFont"/>
    <w:link w:val="ListParagraph"/>
    <w:uiPriority w:val="99"/>
    <w:locked/>
    <w:rsid w:val="00E350D6"/>
    <w:rPr>
      <w:sz w:val="22"/>
      <w:szCs w:val="22"/>
      <w:lang w:eastAsia="en-US"/>
    </w:rPr>
  </w:style>
  <w:style w:type="paragraph" w:customStyle="1" w:styleId="29">
    <w:name w:val="Абзац списка2"/>
    <w:basedOn w:val="Normal"/>
    <w:uiPriority w:val="99"/>
    <w:rsid w:val="00625778"/>
    <w:pPr>
      <w:widowControl w:val="0"/>
      <w:spacing w:after="0" w:line="240" w:lineRule="auto"/>
      <w:ind w:left="720" w:firstLine="420"/>
      <w:jc w:val="both"/>
    </w:pPr>
    <w:rPr>
      <w:sz w:val="20"/>
      <w:szCs w:val="20"/>
      <w:lang w:eastAsia="ru-RU"/>
    </w:rPr>
  </w:style>
  <w:style w:type="paragraph" w:styleId="BodyTextFirstIndent">
    <w:name w:val="Body Text First Indent"/>
    <w:basedOn w:val="BodyText"/>
    <w:link w:val="BodyTextFirstIndentChar"/>
    <w:uiPriority w:val="99"/>
    <w:rsid w:val="0069569F"/>
    <w:pPr>
      <w:spacing w:line="240" w:lineRule="auto"/>
      <w:ind w:firstLine="21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locked/>
    <w:rsid w:val="0069569F"/>
    <w:rPr>
      <w:rFonts w:ascii="Times New Roman" w:hAnsi="Times New Roman" w:cs="Times New Roman"/>
    </w:rPr>
  </w:style>
  <w:style w:type="character" w:customStyle="1" w:styleId="1pt">
    <w:name w:val="Основной текст + Интервал 1 pt"/>
    <w:uiPriority w:val="99"/>
    <w:rsid w:val="001D7BD8"/>
    <w:rPr>
      <w:rFonts w:ascii="Franklin Gothic Heavy" w:hAnsi="Franklin Gothic Heavy" w:cs="Franklin Gothic Heavy"/>
      <w:color w:val="000000"/>
      <w:spacing w:val="20"/>
      <w:w w:val="100"/>
      <w:position w:val="0"/>
      <w:sz w:val="13"/>
      <w:szCs w:val="13"/>
      <w:u w:val="none"/>
      <w:lang w:val="ru-RU"/>
    </w:rPr>
  </w:style>
  <w:style w:type="paragraph" w:customStyle="1" w:styleId="ab">
    <w:name w:val="Обычный текст"/>
    <w:basedOn w:val="Normal"/>
    <w:link w:val="ac"/>
    <w:uiPriority w:val="99"/>
    <w:rsid w:val="005A5181"/>
    <w:pPr>
      <w:spacing w:after="0" w:line="360" w:lineRule="auto"/>
      <w:ind w:right="74" w:firstLine="567"/>
      <w:jc w:val="both"/>
    </w:pPr>
    <w:rPr>
      <w:rFonts w:cs="Times New Roman"/>
      <w:sz w:val="24"/>
      <w:szCs w:val="24"/>
      <w:lang w:eastAsia="ru-RU"/>
    </w:rPr>
  </w:style>
  <w:style w:type="character" w:customStyle="1" w:styleId="ac">
    <w:name w:val="Обычный текст Знак"/>
    <w:link w:val="ab"/>
    <w:uiPriority w:val="99"/>
    <w:locked/>
    <w:rsid w:val="005A5181"/>
    <w:rPr>
      <w:rFonts w:ascii="Times New Roman" w:hAnsi="Times New Roman" w:cs="Times New Roman"/>
      <w:sz w:val="24"/>
      <w:szCs w:val="24"/>
    </w:rPr>
  </w:style>
  <w:style w:type="character" w:customStyle="1" w:styleId="hl">
    <w:name w:val="hl"/>
    <w:basedOn w:val="DefaultParagraphFont"/>
    <w:uiPriority w:val="99"/>
    <w:rsid w:val="008632DC"/>
  </w:style>
  <w:style w:type="character" w:customStyle="1" w:styleId="w">
    <w:name w:val="w"/>
    <w:basedOn w:val="DefaultParagraphFont"/>
    <w:uiPriority w:val="99"/>
    <w:rsid w:val="004C58B6"/>
  </w:style>
  <w:style w:type="character" w:customStyle="1" w:styleId="ad">
    <w:name w:val="Осн текст"/>
    <w:uiPriority w:val="99"/>
    <w:rsid w:val="00B15FF8"/>
    <w:rPr>
      <w:sz w:val="22"/>
      <w:szCs w:val="22"/>
    </w:rPr>
  </w:style>
  <w:style w:type="paragraph" w:customStyle="1" w:styleId="p1">
    <w:name w:val="p1"/>
    <w:basedOn w:val="Normal"/>
    <w:uiPriority w:val="99"/>
    <w:rsid w:val="005D2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Normal"/>
    <w:uiPriority w:val="99"/>
    <w:rsid w:val="005D2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2">
    <w:name w:val="s2"/>
    <w:basedOn w:val="DefaultParagraphFont"/>
    <w:uiPriority w:val="99"/>
    <w:rsid w:val="005D20B1"/>
  </w:style>
  <w:style w:type="paragraph" w:customStyle="1" w:styleId="p3">
    <w:name w:val="p3"/>
    <w:basedOn w:val="Normal"/>
    <w:uiPriority w:val="99"/>
    <w:rsid w:val="005D2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TML1">
    <w:name w:val="Стандартный HTML1"/>
    <w:basedOn w:val="Normal"/>
    <w:uiPriority w:val="99"/>
    <w:rsid w:val="002314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val="de-DE" w:eastAsia="ar-SA"/>
    </w:rPr>
  </w:style>
  <w:style w:type="paragraph" w:customStyle="1" w:styleId="Autorenangaben">
    <w:name w:val="Autorenangaben"/>
    <w:uiPriority w:val="99"/>
    <w:rsid w:val="00231493"/>
    <w:pPr>
      <w:widowControl w:val="0"/>
    </w:pPr>
    <w:rPr>
      <w:rFonts w:ascii="Times New Roman" w:eastAsia="Times New Roman" w:hAnsi="Times New Roman"/>
      <w:noProof/>
      <w:sz w:val="20"/>
      <w:szCs w:val="20"/>
      <w:lang w:val="de-DE" w:eastAsia="de-DE"/>
    </w:rPr>
  </w:style>
  <w:style w:type="character" w:customStyle="1" w:styleId="iw">
    <w:name w:val="iw"/>
    <w:basedOn w:val="DefaultParagraphFont"/>
    <w:uiPriority w:val="99"/>
    <w:rsid w:val="00231493"/>
  </w:style>
  <w:style w:type="character" w:styleId="HTMLCite">
    <w:name w:val="HTML Cite"/>
    <w:basedOn w:val="DefaultParagraphFont"/>
    <w:uiPriority w:val="99"/>
    <w:semiHidden/>
    <w:rsid w:val="00231493"/>
    <w:rPr>
      <w:i/>
      <w:iCs/>
    </w:rPr>
  </w:style>
  <w:style w:type="character" w:customStyle="1" w:styleId="ff1">
    <w:name w:val="ff1"/>
    <w:basedOn w:val="DefaultParagraphFont"/>
    <w:uiPriority w:val="99"/>
    <w:rsid w:val="00FE3F36"/>
  </w:style>
  <w:style w:type="paragraph" w:customStyle="1" w:styleId="15">
    <w:name w:val="Без интервала1"/>
    <w:uiPriority w:val="99"/>
    <w:rsid w:val="00C06BA0"/>
    <w:rPr>
      <w:rFonts w:eastAsia="Times New Roman" w:cs="Calibri"/>
      <w:lang w:eastAsia="en-US"/>
    </w:rPr>
  </w:style>
  <w:style w:type="character" w:customStyle="1" w:styleId="article-synonyms">
    <w:name w:val="article-synonyms"/>
    <w:uiPriority w:val="99"/>
    <w:rsid w:val="00610986"/>
  </w:style>
  <w:style w:type="character" w:customStyle="1" w:styleId="article-preview-text">
    <w:name w:val="article-preview-text"/>
    <w:uiPriority w:val="99"/>
    <w:rsid w:val="00610986"/>
  </w:style>
  <w:style w:type="paragraph" w:customStyle="1" w:styleId="ptx2">
    <w:name w:val="ptx2"/>
    <w:basedOn w:val="Normal"/>
    <w:uiPriority w:val="99"/>
    <w:rsid w:val="00610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rsid w:val="0052259C"/>
    <w:rPr>
      <w:color w:val="800080"/>
      <w:u w:val="single"/>
    </w:rPr>
  </w:style>
  <w:style w:type="paragraph" w:styleId="TOC1">
    <w:name w:val="toc 1"/>
    <w:basedOn w:val="Normal"/>
    <w:next w:val="Normal"/>
    <w:autoRedefine/>
    <w:uiPriority w:val="99"/>
    <w:semiHidden/>
    <w:rsid w:val="006E7277"/>
    <w:pPr>
      <w:spacing w:before="360" w:after="0" w:line="240" w:lineRule="auto"/>
    </w:pPr>
    <w:rPr>
      <w:rFonts w:ascii="Times New Roman" w:eastAsia="Times New Roman" w:hAnsi="Times New Roman" w:cs="Times New Roman"/>
      <w:caps/>
      <w:sz w:val="24"/>
      <w:szCs w:val="24"/>
      <w:lang w:eastAsia="ru-RU"/>
    </w:rPr>
  </w:style>
  <w:style w:type="paragraph" w:customStyle="1" w:styleId="16">
    <w:name w:val="1 просто текст"/>
    <w:basedOn w:val="Normal"/>
    <w:link w:val="17"/>
    <w:uiPriority w:val="99"/>
    <w:rsid w:val="006E7277"/>
    <w:pPr>
      <w:spacing w:after="0" w:line="360" w:lineRule="auto"/>
      <w:ind w:firstLine="709"/>
      <w:jc w:val="both"/>
    </w:pPr>
    <w:rPr>
      <w:rFonts w:cs="Times New Roman"/>
      <w:sz w:val="28"/>
      <w:szCs w:val="28"/>
      <w:lang w:eastAsia="ru-RU"/>
    </w:rPr>
  </w:style>
  <w:style w:type="character" w:customStyle="1" w:styleId="17">
    <w:name w:val="1 просто текст Знак"/>
    <w:link w:val="16"/>
    <w:uiPriority w:val="99"/>
    <w:locked/>
    <w:rsid w:val="006E7277"/>
    <w:rPr>
      <w:rFonts w:ascii="Times New Roman" w:hAnsi="Times New Roman" w:cs="Times New Roman"/>
      <w:sz w:val="28"/>
      <w:szCs w:val="28"/>
    </w:rPr>
  </w:style>
  <w:style w:type="paragraph" w:customStyle="1" w:styleId="18">
    <w:name w:val="1 заг"/>
    <w:basedOn w:val="Normal"/>
    <w:link w:val="19"/>
    <w:uiPriority w:val="99"/>
    <w:rsid w:val="006E7277"/>
    <w:pPr>
      <w:spacing w:line="360" w:lineRule="auto"/>
      <w:ind w:firstLine="709"/>
      <w:jc w:val="both"/>
      <w:outlineLvl w:val="0"/>
    </w:pPr>
    <w:rPr>
      <w:rFonts w:cs="Times New Roman"/>
      <w:b/>
      <w:bCs/>
      <w:sz w:val="26"/>
      <w:szCs w:val="26"/>
    </w:rPr>
  </w:style>
  <w:style w:type="character" w:customStyle="1" w:styleId="19">
    <w:name w:val="1 заг Знак"/>
    <w:link w:val="18"/>
    <w:uiPriority w:val="99"/>
    <w:locked/>
    <w:rsid w:val="006E7277"/>
    <w:rPr>
      <w:rFonts w:ascii="Times New Roman" w:hAnsi="Times New Roman" w:cs="Times New Roman"/>
      <w:b/>
      <w:bCs/>
      <w:sz w:val="26"/>
      <w:szCs w:val="26"/>
      <w:lang w:eastAsia="en-US"/>
    </w:rPr>
  </w:style>
  <w:style w:type="paragraph" w:customStyle="1" w:styleId="2a">
    <w:name w:val="2 заг"/>
    <w:basedOn w:val="18"/>
    <w:link w:val="2b"/>
    <w:uiPriority w:val="99"/>
    <w:rsid w:val="006E7277"/>
    <w:pPr>
      <w:outlineLvl w:val="1"/>
    </w:pPr>
  </w:style>
  <w:style w:type="character" w:customStyle="1" w:styleId="2b">
    <w:name w:val="2 заг Знак"/>
    <w:link w:val="2a"/>
    <w:uiPriority w:val="99"/>
    <w:locked/>
    <w:rsid w:val="006E7277"/>
    <w:rPr>
      <w:rFonts w:ascii="Times New Roman" w:hAnsi="Times New Roman" w:cs="Times New Roman"/>
      <w:b/>
      <w:bCs/>
      <w:sz w:val="26"/>
      <w:szCs w:val="26"/>
      <w:lang w:eastAsia="en-US"/>
    </w:rPr>
  </w:style>
  <w:style w:type="paragraph" w:customStyle="1" w:styleId="0">
    <w:name w:val="0текст"/>
    <w:basedOn w:val="Normal"/>
    <w:link w:val="00"/>
    <w:uiPriority w:val="99"/>
    <w:rsid w:val="006E7277"/>
    <w:pPr>
      <w:widowControl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Arial" w:hAnsi="Arial" w:cs="Arial"/>
      <w:color w:val="000000"/>
      <w:sz w:val="18"/>
      <w:szCs w:val="18"/>
    </w:rPr>
  </w:style>
  <w:style w:type="character" w:customStyle="1" w:styleId="00">
    <w:name w:val="0текст Знак"/>
    <w:link w:val="0"/>
    <w:uiPriority w:val="99"/>
    <w:locked/>
    <w:rsid w:val="006E7277"/>
    <w:rPr>
      <w:rFonts w:ascii="Arial" w:hAnsi="Arial" w:cs="Arial"/>
      <w:color w:val="000000"/>
      <w:sz w:val="18"/>
      <w:szCs w:val="18"/>
      <w:lang w:eastAsia="en-US"/>
    </w:rPr>
  </w:style>
  <w:style w:type="paragraph" w:customStyle="1" w:styleId="1a">
    <w:name w:val="1"/>
    <w:basedOn w:val="Normal"/>
    <w:link w:val="1b"/>
    <w:uiPriority w:val="99"/>
    <w:rsid w:val="006E7277"/>
    <w:pPr>
      <w:spacing w:after="0" w:line="240" w:lineRule="auto"/>
      <w:ind w:firstLine="709"/>
      <w:jc w:val="both"/>
    </w:pPr>
    <w:rPr>
      <w:rFonts w:cs="Times New Roman"/>
      <w:sz w:val="20"/>
      <w:szCs w:val="20"/>
    </w:rPr>
  </w:style>
  <w:style w:type="character" w:customStyle="1" w:styleId="1b">
    <w:name w:val="1 Знак"/>
    <w:link w:val="1a"/>
    <w:uiPriority w:val="99"/>
    <w:locked/>
    <w:rsid w:val="006E7277"/>
    <w:rPr>
      <w:rFonts w:ascii="Times New Roman" w:hAnsi="Times New Roman" w:cs="Times New Roman"/>
      <w:lang w:eastAsia="en-US"/>
    </w:rPr>
  </w:style>
  <w:style w:type="paragraph" w:customStyle="1" w:styleId="ae">
    <w:name w:val="По ГОСТ"/>
    <w:basedOn w:val="Normal"/>
    <w:autoRedefine/>
    <w:uiPriority w:val="99"/>
    <w:rsid w:val="006E7277"/>
    <w:pPr>
      <w:spacing w:after="0" w:line="360" w:lineRule="auto"/>
      <w:ind w:firstLine="284"/>
      <w:jc w:val="both"/>
    </w:pPr>
    <w:rPr>
      <w:sz w:val="28"/>
      <w:szCs w:val="28"/>
    </w:rPr>
  </w:style>
  <w:style w:type="character" w:customStyle="1" w:styleId="1c">
    <w:name w:val="Заголовок Знак1"/>
    <w:basedOn w:val="DefaultParagraphFont"/>
    <w:uiPriority w:val="99"/>
    <w:rsid w:val="006E7277"/>
    <w:rPr>
      <w:rFonts w:ascii="Cambria" w:hAnsi="Cambria" w:cs="Cambria"/>
      <w:color w:val="auto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99"/>
    <w:qFormat/>
    <w:rsid w:val="006E7277"/>
    <w:pPr>
      <w:numPr>
        <w:ilvl w:val="1"/>
      </w:numPr>
    </w:pPr>
    <w:rPr>
      <w:rFonts w:ascii="Cambria" w:eastAsia="Times New Roman" w:hAnsi="Cambria" w:cs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6E7277"/>
    <w:rPr>
      <w:rFonts w:ascii="Cambria" w:hAnsi="Cambria" w:cs="Cambria"/>
      <w:i/>
      <w:iCs/>
      <w:color w:val="4F81BD"/>
      <w:spacing w:val="15"/>
      <w:sz w:val="24"/>
      <w:szCs w:val="24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E7277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99"/>
    <w:locked/>
    <w:rsid w:val="006E7277"/>
    <w:rPr>
      <w:rFonts w:ascii="Calibri" w:hAnsi="Calibri" w:cs="Calibri"/>
      <w:i/>
      <w:iCs/>
      <w:color w:val="000000"/>
      <w:sz w:val="22"/>
      <w:szCs w:val="22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6E727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6E7277"/>
    <w:rPr>
      <w:rFonts w:ascii="Calibri" w:hAnsi="Calibri" w:cs="Calibri"/>
      <w:b/>
      <w:bCs/>
      <w:i/>
      <w:iCs/>
      <w:color w:val="4F81BD"/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99"/>
    <w:qFormat/>
    <w:rsid w:val="006E7277"/>
    <w:rPr>
      <w:i/>
      <w:iCs/>
      <w:color w:val="808080"/>
    </w:rPr>
  </w:style>
  <w:style w:type="character" w:styleId="IntenseEmphasis">
    <w:name w:val="Intense Emphasis"/>
    <w:basedOn w:val="DefaultParagraphFont"/>
    <w:uiPriority w:val="99"/>
    <w:qFormat/>
    <w:rsid w:val="006E7277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99"/>
    <w:qFormat/>
    <w:rsid w:val="006E7277"/>
    <w:rPr>
      <w:smallCaps/>
      <w:color w:val="auto"/>
      <w:u w:val="single"/>
    </w:rPr>
  </w:style>
  <w:style w:type="character" w:styleId="IntenseReference">
    <w:name w:val="Intense Reference"/>
    <w:basedOn w:val="DefaultParagraphFont"/>
    <w:uiPriority w:val="99"/>
    <w:qFormat/>
    <w:rsid w:val="006E7277"/>
    <w:rPr>
      <w:b/>
      <w:bCs/>
      <w:smallCaps/>
      <w:color w:val="auto"/>
      <w:spacing w:val="5"/>
      <w:u w:val="single"/>
    </w:rPr>
  </w:style>
  <w:style w:type="character" w:styleId="BookTitle">
    <w:name w:val="Book Title"/>
    <w:basedOn w:val="DefaultParagraphFont"/>
    <w:uiPriority w:val="99"/>
    <w:qFormat/>
    <w:rsid w:val="006E727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99"/>
    <w:qFormat/>
    <w:rsid w:val="006E7277"/>
    <w:pPr>
      <w:keepLines/>
      <w:spacing w:before="480" w:after="0" w:line="276" w:lineRule="auto"/>
      <w:jc w:val="left"/>
      <w:outlineLvl w:val="9"/>
    </w:pPr>
    <w:rPr>
      <w:rFonts w:ascii="Cambria" w:eastAsia="Times New Roman" w:hAnsi="Cambria" w:cs="Cambria"/>
      <w:color w:val="365F91"/>
      <w:kern w:val="0"/>
      <w:sz w:val="28"/>
      <w:szCs w:val="28"/>
      <w:lang w:eastAsia="en-US"/>
    </w:rPr>
  </w:style>
  <w:style w:type="paragraph" w:customStyle="1" w:styleId="2c">
    <w:name w:val="Стиль2"/>
    <w:basedOn w:val="Normal"/>
    <w:next w:val="Normal"/>
    <w:link w:val="2d"/>
    <w:uiPriority w:val="99"/>
    <w:rsid w:val="006E7277"/>
    <w:pPr>
      <w:spacing w:after="0" w:line="360" w:lineRule="auto"/>
      <w:jc w:val="center"/>
    </w:pPr>
    <w:rPr>
      <w:rFonts w:cs="Times New Roman"/>
      <w:sz w:val="24"/>
      <w:szCs w:val="24"/>
      <w:lang w:eastAsia="ru-RU"/>
    </w:rPr>
  </w:style>
  <w:style w:type="paragraph" w:customStyle="1" w:styleId="af">
    <w:name w:val="обычный"/>
    <w:basedOn w:val="Normal"/>
    <w:uiPriority w:val="99"/>
    <w:rsid w:val="006E7277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af0">
    <w:name w:val="Подпись рисунка"/>
    <w:basedOn w:val="Normal"/>
    <w:link w:val="af1"/>
    <w:uiPriority w:val="99"/>
    <w:rsid w:val="006E7277"/>
    <w:pPr>
      <w:autoSpaceDE w:val="0"/>
      <w:autoSpaceDN w:val="0"/>
      <w:adjustRightInd w:val="0"/>
      <w:spacing w:before="60" w:after="120" w:line="240" w:lineRule="auto"/>
      <w:ind w:firstLine="567"/>
      <w:jc w:val="center"/>
    </w:pPr>
    <w:rPr>
      <w:rFonts w:cs="Times New Roman"/>
      <w:sz w:val="23"/>
      <w:szCs w:val="23"/>
      <w:lang w:val="uk-UA" w:eastAsia="ru-RU"/>
    </w:rPr>
  </w:style>
  <w:style w:type="character" w:customStyle="1" w:styleId="af1">
    <w:name w:val="Подпись рисунка Знак"/>
    <w:link w:val="af0"/>
    <w:uiPriority w:val="99"/>
    <w:locked/>
    <w:rsid w:val="006E7277"/>
    <w:rPr>
      <w:rFonts w:ascii="Times New Roman" w:hAnsi="Times New Roman" w:cs="Times New Roman"/>
      <w:sz w:val="23"/>
      <w:szCs w:val="23"/>
      <w:lang w:val="uk-UA"/>
    </w:rPr>
  </w:style>
  <w:style w:type="table" w:customStyle="1" w:styleId="60">
    <w:name w:val="Сетка таблицы6"/>
    <w:uiPriority w:val="99"/>
    <w:rsid w:val="006E7277"/>
    <w:rPr>
      <w:rFonts w:cs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wrap">
    <w:name w:val="nowrap"/>
    <w:basedOn w:val="DefaultParagraphFont"/>
    <w:uiPriority w:val="99"/>
    <w:rsid w:val="006E7277"/>
  </w:style>
  <w:style w:type="paragraph" w:customStyle="1" w:styleId="Style2">
    <w:name w:val="Style2"/>
    <w:basedOn w:val="Normal"/>
    <w:uiPriority w:val="99"/>
    <w:rsid w:val="006E7277"/>
    <w:pPr>
      <w:widowControl w:val="0"/>
      <w:autoSpaceDE w:val="0"/>
      <w:autoSpaceDN w:val="0"/>
      <w:adjustRightInd w:val="0"/>
      <w:spacing w:after="0" w:line="330" w:lineRule="exact"/>
      <w:ind w:firstLine="58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Normal"/>
    <w:uiPriority w:val="99"/>
    <w:rsid w:val="006E7277"/>
    <w:pPr>
      <w:widowControl w:val="0"/>
      <w:autoSpaceDE w:val="0"/>
      <w:autoSpaceDN w:val="0"/>
      <w:adjustRightInd w:val="0"/>
      <w:spacing w:after="0" w:line="331" w:lineRule="exact"/>
      <w:ind w:firstLine="24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d">
    <w:name w:val="Стиль2 Знак"/>
    <w:link w:val="2c"/>
    <w:uiPriority w:val="99"/>
    <w:locked/>
    <w:rsid w:val="006E7277"/>
    <w:rPr>
      <w:rFonts w:ascii="Times New Roman" w:hAnsi="Times New Roman" w:cs="Times New Roman"/>
      <w:sz w:val="24"/>
      <w:szCs w:val="24"/>
    </w:rPr>
  </w:style>
  <w:style w:type="character" w:customStyle="1" w:styleId="BodyChar">
    <w:name w:val="Body Char"/>
    <w:link w:val="Body"/>
    <w:uiPriority w:val="99"/>
    <w:locked/>
    <w:rsid w:val="006E7277"/>
    <w:rPr>
      <w:rFonts w:ascii="Arial" w:hAnsi="Arial" w:cs="Arial"/>
      <w:sz w:val="21"/>
      <w:szCs w:val="21"/>
    </w:rPr>
  </w:style>
  <w:style w:type="character" w:customStyle="1" w:styleId="af2">
    <w:name w:val="основной Знак"/>
    <w:link w:val="af3"/>
    <w:uiPriority w:val="99"/>
    <w:locked/>
    <w:rsid w:val="006E7277"/>
    <w:rPr>
      <w:sz w:val="24"/>
      <w:szCs w:val="24"/>
    </w:rPr>
  </w:style>
  <w:style w:type="paragraph" w:customStyle="1" w:styleId="af3">
    <w:name w:val="основной"/>
    <w:basedOn w:val="Normal"/>
    <w:link w:val="af2"/>
    <w:uiPriority w:val="99"/>
    <w:rsid w:val="006E7277"/>
    <w:pPr>
      <w:spacing w:after="0" w:line="240" w:lineRule="auto"/>
      <w:ind w:firstLine="284"/>
      <w:jc w:val="both"/>
    </w:pPr>
    <w:rPr>
      <w:sz w:val="24"/>
      <w:szCs w:val="24"/>
      <w:lang w:eastAsia="ru-RU"/>
    </w:rPr>
  </w:style>
  <w:style w:type="character" w:customStyle="1" w:styleId="af4">
    <w:name w:val="УДК Знак"/>
    <w:link w:val="af5"/>
    <w:uiPriority w:val="99"/>
    <w:locked/>
    <w:rsid w:val="006E7277"/>
    <w:rPr>
      <w:lang w:eastAsia="en-CA"/>
    </w:rPr>
  </w:style>
  <w:style w:type="paragraph" w:customStyle="1" w:styleId="af5">
    <w:name w:val="УДК"/>
    <w:basedOn w:val="Normal"/>
    <w:link w:val="af4"/>
    <w:uiPriority w:val="99"/>
    <w:rsid w:val="006E7277"/>
    <w:pPr>
      <w:keepNext/>
      <w:keepLines/>
      <w:spacing w:after="0" w:line="360" w:lineRule="auto"/>
      <w:jc w:val="both"/>
    </w:pPr>
    <w:rPr>
      <w:sz w:val="20"/>
      <w:szCs w:val="20"/>
      <w:lang w:eastAsia="en-CA"/>
    </w:rPr>
  </w:style>
  <w:style w:type="character" w:customStyle="1" w:styleId="af6">
    <w:name w:val="Авторы Знак"/>
    <w:link w:val="af7"/>
    <w:uiPriority w:val="99"/>
    <w:locked/>
    <w:rsid w:val="006E7277"/>
    <w:rPr>
      <w:sz w:val="18"/>
      <w:szCs w:val="18"/>
      <w:lang w:eastAsia="en-CA"/>
    </w:rPr>
  </w:style>
  <w:style w:type="paragraph" w:customStyle="1" w:styleId="af7">
    <w:name w:val="Авторы"/>
    <w:basedOn w:val="Normal"/>
    <w:link w:val="af6"/>
    <w:uiPriority w:val="99"/>
    <w:rsid w:val="006E7277"/>
    <w:pPr>
      <w:keepNext/>
      <w:keepLines/>
      <w:suppressAutoHyphens/>
      <w:spacing w:after="240" w:line="240" w:lineRule="auto"/>
      <w:jc w:val="center"/>
    </w:pPr>
    <w:rPr>
      <w:sz w:val="18"/>
      <w:szCs w:val="18"/>
      <w:lang w:eastAsia="en-CA"/>
    </w:rPr>
  </w:style>
  <w:style w:type="character" w:customStyle="1" w:styleId="af8">
    <w:name w:val="Статья Знак"/>
    <w:link w:val="af9"/>
    <w:uiPriority w:val="99"/>
    <w:locked/>
    <w:rsid w:val="006E7277"/>
    <w:rPr>
      <w:b/>
      <w:bCs/>
      <w:sz w:val="22"/>
      <w:szCs w:val="22"/>
      <w:lang w:eastAsia="en-CA"/>
    </w:rPr>
  </w:style>
  <w:style w:type="paragraph" w:customStyle="1" w:styleId="af9">
    <w:name w:val="Статья"/>
    <w:basedOn w:val="Normal"/>
    <w:link w:val="af8"/>
    <w:uiPriority w:val="99"/>
    <w:rsid w:val="006E7277"/>
    <w:pPr>
      <w:keepNext/>
      <w:keepLines/>
      <w:suppressAutoHyphens/>
      <w:spacing w:after="240" w:line="240" w:lineRule="auto"/>
      <w:jc w:val="center"/>
    </w:pPr>
    <w:rPr>
      <w:b/>
      <w:bCs/>
      <w:lang w:eastAsia="en-CA"/>
    </w:rPr>
  </w:style>
  <w:style w:type="character" w:customStyle="1" w:styleId="TNR12">
    <w:name w:val="TNR12 в БНТУ Знак"/>
    <w:link w:val="TNR120"/>
    <w:uiPriority w:val="99"/>
    <w:locked/>
    <w:rsid w:val="006E7277"/>
    <w:rPr>
      <w:sz w:val="24"/>
      <w:szCs w:val="24"/>
    </w:rPr>
  </w:style>
  <w:style w:type="paragraph" w:customStyle="1" w:styleId="TNR120">
    <w:name w:val="TNR12 в БНТУ"/>
    <w:basedOn w:val="Normal"/>
    <w:link w:val="TNR12"/>
    <w:uiPriority w:val="99"/>
    <w:rsid w:val="006E7277"/>
    <w:pPr>
      <w:spacing w:after="0" w:line="240" w:lineRule="auto"/>
      <w:ind w:firstLine="567"/>
      <w:jc w:val="both"/>
    </w:pPr>
    <w:rPr>
      <w:sz w:val="24"/>
      <w:szCs w:val="24"/>
      <w:lang w:eastAsia="ru-RU"/>
    </w:rPr>
  </w:style>
  <w:style w:type="paragraph" w:customStyle="1" w:styleId="afa">
    <w:name w:val="Мой Стиль"/>
    <w:basedOn w:val="Normal"/>
    <w:uiPriority w:val="99"/>
    <w:rsid w:val="006E727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FontStyle18">
    <w:name w:val="Font Style18"/>
    <w:uiPriority w:val="99"/>
    <w:rsid w:val="006E7277"/>
    <w:rPr>
      <w:rFonts w:ascii="Times New Roman" w:hAnsi="Times New Roman" w:cs="Times New Roman"/>
      <w:sz w:val="24"/>
      <w:szCs w:val="24"/>
    </w:rPr>
  </w:style>
  <w:style w:type="character" w:customStyle="1" w:styleId="FontStyle24">
    <w:name w:val="Font Style24"/>
    <w:uiPriority w:val="99"/>
    <w:rsid w:val="006E7277"/>
    <w:rPr>
      <w:rFonts w:ascii="Times New Roman" w:hAnsi="Times New Roman" w:cs="Times New Roman"/>
      <w:sz w:val="24"/>
      <w:szCs w:val="24"/>
    </w:rPr>
  </w:style>
  <w:style w:type="character" w:customStyle="1" w:styleId="BodytextCenturySchoolbook1">
    <w:name w:val="Body text + Century Schoolbook1"/>
    <w:aliases w:val="131,5 pt1,Italic2"/>
    <w:basedOn w:val="a9"/>
    <w:uiPriority w:val="99"/>
    <w:rsid w:val="006E7277"/>
    <w:rPr>
      <w:color w:val="000000"/>
      <w:spacing w:val="0"/>
      <w:w w:val="100"/>
      <w:position w:val="0"/>
      <w:sz w:val="29"/>
      <w:szCs w:val="29"/>
      <w:u w:val="none"/>
      <w:effect w:val="none"/>
      <w:lang w:val="ru-RU"/>
    </w:rPr>
  </w:style>
  <w:style w:type="character" w:customStyle="1" w:styleId="alt-edited">
    <w:name w:val="alt-edited"/>
    <w:basedOn w:val="DefaultParagraphFont"/>
    <w:uiPriority w:val="99"/>
    <w:rsid w:val="006E7277"/>
  </w:style>
  <w:style w:type="character" w:customStyle="1" w:styleId="shorttext">
    <w:name w:val="short_text"/>
    <w:basedOn w:val="DefaultParagraphFont"/>
    <w:uiPriority w:val="99"/>
    <w:rsid w:val="006E7277"/>
  </w:style>
  <w:style w:type="paragraph" w:customStyle="1" w:styleId="2e">
    <w:name w:val="Без интервала2"/>
    <w:uiPriority w:val="99"/>
    <w:rsid w:val="006E7277"/>
    <w:rPr>
      <w:rFonts w:eastAsia="Times New Roman" w:cs="Calibri"/>
      <w:lang w:eastAsia="en-US"/>
    </w:rPr>
  </w:style>
  <w:style w:type="paragraph" w:customStyle="1" w:styleId="Style13">
    <w:name w:val="Style13"/>
    <w:basedOn w:val="Normal"/>
    <w:uiPriority w:val="99"/>
    <w:rsid w:val="006E7277"/>
    <w:pPr>
      <w:widowControl w:val="0"/>
      <w:autoSpaceDE w:val="0"/>
      <w:autoSpaceDN w:val="0"/>
      <w:adjustRightInd w:val="0"/>
      <w:spacing w:after="0" w:line="240" w:lineRule="auto"/>
    </w:pPr>
    <w:rPr>
      <w:sz w:val="24"/>
      <w:szCs w:val="24"/>
      <w:lang w:eastAsia="ru-RU"/>
    </w:rPr>
  </w:style>
  <w:style w:type="character" w:customStyle="1" w:styleId="FontStyle23">
    <w:name w:val="Font Style23"/>
    <w:uiPriority w:val="99"/>
    <w:rsid w:val="006E7277"/>
    <w:rPr>
      <w:rFonts w:ascii="Times New Roman" w:hAnsi="Times New Roman" w:cs="Times New Roman"/>
      <w:sz w:val="20"/>
      <w:szCs w:val="20"/>
    </w:rPr>
  </w:style>
  <w:style w:type="paragraph" w:customStyle="1" w:styleId="afb">
    <w:name w:val="стильэргон"/>
    <w:uiPriority w:val="99"/>
    <w:rsid w:val="006E7277"/>
    <w:pPr>
      <w:spacing w:line="360" w:lineRule="exact"/>
      <w:ind w:firstLine="709"/>
      <w:jc w:val="both"/>
    </w:pPr>
    <w:rPr>
      <w:rFonts w:cs="Calibri"/>
      <w:sz w:val="28"/>
      <w:szCs w:val="28"/>
    </w:rPr>
  </w:style>
  <w:style w:type="character" w:customStyle="1" w:styleId="a6">
    <w:name w:val="ВАК_Основной Знак"/>
    <w:aliases w:val="ОСН Знак"/>
    <w:basedOn w:val="DefaultParagraphFont"/>
    <w:link w:val="a5"/>
    <w:uiPriority w:val="99"/>
    <w:locked/>
    <w:rsid w:val="006E7277"/>
    <w:rPr>
      <w:rFonts w:ascii="Times New Roman" w:eastAsia="MS Mincho" w:hAnsi="Times New Roman" w:cs="Times New Roman"/>
      <w:sz w:val="28"/>
      <w:szCs w:val="28"/>
    </w:rPr>
  </w:style>
  <w:style w:type="table" w:customStyle="1" w:styleId="70">
    <w:name w:val="Сетка таблицы7"/>
    <w:uiPriority w:val="99"/>
    <w:rsid w:val="006E7277"/>
    <w:rPr>
      <w:rFonts w:cs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pertitle">
    <w:name w:val="Paper title"/>
    <w:basedOn w:val="Normal"/>
    <w:next w:val="Title"/>
    <w:uiPriority w:val="99"/>
    <w:rsid w:val="006E7277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8"/>
    </w:rPr>
  </w:style>
  <w:style w:type="character" w:customStyle="1" w:styleId="61">
    <w:name w:val="Основной текст (6)_"/>
    <w:link w:val="610"/>
    <w:uiPriority w:val="99"/>
    <w:locked/>
    <w:rsid w:val="006E7277"/>
    <w:rPr>
      <w:sz w:val="24"/>
      <w:szCs w:val="24"/>
      <w:shd w:val="clear" w:color="auto" w:fill="FFFFFF"/>
    </w:rPr>
  </w:style>
  <w:style w:type="paragraph" w:customStyle="1" w:styleId="610">
    <w:name w:val="Основной текст (6)1"/>
    <w:basedOn w:val="Normal"/>
    <w:link w:val="61"/>
    <w:uiPriority w:val="99"/>
    <w:rsid w:val="006E7277"/>
    <w:pPr>
      <w:shd w:val="clear" w:color="auto" w:fill="FFFFFF"/>
      <w:spacing w:before="240" w:after="0" w:line="274" w:lineRule="exact"/>
      <w:ind w:hanging="1400"/>
      <w:jc w:val="both"/>
    </w:pPr>
    <w:rPr>
      <w:sz w:val="24"/>
      <w:szCs w:val="24"/>
      <w:shd w:val="clear" w:color="auto" w:fill="FFFFFF"/>
      <w:lang w:eastAsia="ru-RU"/>
    </w:rPr>
  </w:style>
  <w:style w:type="table" w:customStyle="1" w:styleId="611">
    <w:name w:val="Сетка таблицы61"/>
    <w:uiPriority w:val="99"/>
    <w:rsid w:val="006E7277"/>
    <w:rPr>
      <w:rFonts w:cs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Сетка таблицы11"/>
    <w:uiPriority w:val="99"/>
    <w:rsid w:val="006E727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1">
    <w:name w:val="Сетка таблицы21"/>
    <w:uiPriority w:val="99"/>
    <w:rsid w:val="006E7277"/>
    <w:rPr>
      <w:rFonts w:eastAsia="Times New Roman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1"/>
    <w:uiPriority w:val="99"/>
    <w:rsid w:val="006E7277"/>
    <w:rPr>
      <w:rFonts w:eastAsia="Times New Roman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Сетка таблицы42"/>
    <w:uiPriority w:val="99"/>
    <w:rsid w:val="006E7277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Сетка таблицы51"/>
    <w:uiPriority w:val="99"/>
    <w:rsid w:val="006E7277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1">
    <w:name w:val="Сетка таблицы411"/>
    <w:uiPriority w:val="99"/>
    <w:rsid w:val="006E7277"/>
    <w:pPr>
      <w:spacing w:after="200" w:line="276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c">
    <w:name w:val="текст курсач"/>
    <w:basedOn w:val="Normal"/>
    <w:link w:val="afd"/>
    <w:uiPriority w:val="99"/>
    <w:rsid w:val="006E7277"/>
    <w:pPr>
      <w:spacing w:after="0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d">
    <w:name w:val="текст курсач Знак"/>
    <w:link w:val="afc"/>
    <w:uiPriority w:val="99"/>
    <w:locked/>
    <w:rsid w:val="006E7277"/>
    <w:rPr>
      <w:rFonts w:ascii="Times New Roman" w:hAnsi="Times New Roman" w:cs="Times New Roman"/>
      <w:sz w:val="28"/>
      <w:szCs w:val="28"/>
      <w:lang w:eastAsia="en-US"/>
    </w:rPr>
  </w:style>
  <w:style w:type="character" w:customStyle="1" w:styleId="ff2">
    <w:name w:val="ff2"/>
    <w:uiPriority w:val="99"/>
    <w:rsid w:val="006E7277"/>
  </w:style>
  <w:style w:type="paragraph" w:customStyle="1" w:styleId="1d">
    <w:name w:val="Обычный1"/>
    <w:uiPriority w:val="99"/>
    <w:rsid w:val="006E7277"/>
    <w:pPr>
      <w:widowControl w:val="0"/>
      <w:ind w:firstLine="440"/>
    </w:pPr>
    <w:rPr>
      <w:rFonts w:ascii="Arial" w:eastAsia="Times New Roman" w:hAnsi="Arial" w:cs="Arial"/>
      <w:sz w:val="20"/>
      <w:szCs w:val="20"/>
    </w:rPr>
  </w:style>
  <w:style w:type="character" w:customStyle="1" w:styleId="xfmc5">
    <w:name w:val="xfmc5"/>
    <w:uiPriority w:val="99"/>
    <w:rsid w:val="006E7277"/>
  </w:style>
  <w:style w:type="paragraph" w:customStyle="1" w:styleId="Style21">
    <w:name w:val="Style21"/>
    <w:basedOn w:val="Normal"/>
    <w:uiPriority w:val="99"/>
    <w:rsid w:val="006E7277"/>
    <w:pPr>
      <w:widowControl w:val="0"/>
      <w:autoSpaceDE w:val="0"/>
      <w:autoSpaceDN w:val="0"/>
      <w:adjustRightInd w:val="0"/>
      <w:spacing w:after="0" w:line="214" w:lineRule="exact"/>
      <w:ind w:firstLine="17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ontents">
    <w:name w:val="Table Contents"/>
    <w:basedOn w:val="Normal"/>
    <w:uiPriority w:val="99"/>
    <w:rsid w:val="006E7277"/>
    <w:pPr>
      <w:suppressLineNumbers/>
      <w:suppressAutoHyphens/>
      <w:spacing w:after="0" w:line="240" w:lineRule="auto"/>
    </w:pPr>
    <w:rPr>
      <w:rFonts w:ascii="Liberation Serif" w:eastAsia="Liberation Serif" w:cs="Liberation Serif"/>
      <w:kern w:val="1"/>
      <w:sz w:val="24"/>
      <w:szCs w:val="24"/>
      <w:lang w:eastAsia="zh-CN"/>
    </w:rPr>
  </w:style>
  <w:style w:type="character" w:customStyle="1" w:styleId="CharAttribute11">
    <w:name w:val="CharAttribute11"/>
    <w:uiPriority w:val="99"/>
    <w:rsid w:val="006E7277"/>
    <w:rPr>
      <w:rFonts w:ascii="Times New Roman" w:eastAsia="Times New Roman" w:cs="Times New Roman"/>
    </w:rPr>
  </w:style>
  <w:style w:type="paragraph" w:customStyle="1" w:styleId="afe">
    <w:name w:val="Коллектив авторов"/>
    <w:basedOn w:val="Normal"/>
    <w:uiPriority w:val="99"/>
    <w:rsid w:val="006E7277"/>
    <w:pPr>
      <w:spacing w:after="120" w:line="240" w:lineRule="auto"/>
      <w:jc w:val="center"/>
      <w:outlineLvl w:val="0"/>
    </w:pPr>
    <w:rPr>
      <w:sz w:val="20"/>
      <w:szCs w:val="20"/>
    </w:rPr>
  </w:style>
  <w:style w:type="paragraph" w:customStyle="1" w:styleId="aff">
    <w:name w:val="Заголовок статьи"/>
    <w:basedOn w:val="Normal"/>
    <w:link w:val="aff0"/>
    <w:uiPriority w:val="99"/>
    <w:rsid w:val="006E7277"/>
    <w:pPr>
      <w:spacing w:before="120" w:after="120" w:line="240" w:lineRule="auto"/>
      <w:jc w:val="center"/>
      <w:outlineLvl w:val="0"/>
    </w:pPr>
    <w:rPr>
      <w:rFonts w:cs="Times New Roman"/>
      <w:b/>
      <w:bCs/>
      <w:caps/>
      <w:sz w:val="20"/>
      <w:szCs w:val="20"/>
    </w:rPr>
  </w:style>
  <w:style w:type="character" w:customStyle="1" w:styleId="aff0">
    <w:name w:val="Заголовок статьи Знак"/>
    <w:link w:val="aff"/>
    <w:uiPriority w:val="99"/>
    <w:locked/>
    <w:rsid w:val="006E7277"/>
    <w:rPr>
      <w:rFonts w:ascii="Times New Roman" w:hAnsi="Times New Roman" w:cs="Times New Roman"/>
      <w:b/>
      <w:bCs/>
      <w:caps/>
      <w:lang w:eastAsia="en-US"/>
    </w:rPr>
  </w:style>
  <w:style w:type="paragraph" w:customStyle="1" w:styleId="1e">
    <w:name w:val="Обычный (веб)1"/>
    <w:basedOn w:val="Normal"/>
    <w:uiPriority w:val="99"/>
    <w:rsid w:val="006E7277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kern w:val="1"/>
      <w:sz w:val="24"/>
      <w:szCs w:val="24"/>
      <w:lang w:val="en-US"/>
    </w:rPr>
  </w:style>
  <w:style w:type="character" w:customStyle="1" w:styleId="mw-headline">
    <w:name w:val="mw-headline"/>
    <w:basedOn w:val="DefaultParagraphFont"/>
    <w:uiPriority w:val="99"/>
    <w:rsid w:val="006E7277"/>
  </w:style>
  <w:style w:type="character" w:customStyle="1" w:styleId="MathematicaFormatStandardForm">
    <w:name w:val="MathematicaFormatStandardForm"/>
    <w:uiPriority w:val="99"/>
    <w:rsid w:val="006E7277"/>
    <w:rPr>
      <w:rFonts w:ascii="Courier" w:hAnsi="Courier" w:cs="Courier"/>
    </w:rPr>
  </w:style>
  <w:style w:type="character" w:customStyle="1" w:styleId="fontstyle31">
    <w:name w:val="fontstyle31"/>
    <w:uiPriority w:val="99"/>
    <w:rsid w:val="006E7277"/>
    <w:rPr>
      <w:rFonts w:ascii="TimesNewRomanPSMT" w:eastAsia="TimesNewRomanPSMT" w:cs="TimesNewRomanPSMT"/>
      <w:color w:val="000000"/>
      <w:sz w:val="28"/>
      <w:szCs w:val="28"/>
    </w:rPr>
  </w:style>
  <w:style w:type="character" w:customStyle="1" w:styleId="fontstyle41">
    <w:name w:val="fontstyle41"/>
    <w:uiPriority w:val="99"/>
    <w:rsid w:val="006E7277"/>
    <w:rPr>
      <w:rFonts w:ascii="TimesNewRomanPS-ItalicMT" w:hAnsi="TimesNewRomanPS-ItalicMT" w:cs="TimesNewRomanPS-ItalicMT"/>
      <w:i/>
      <w:iCs/>
      <w:color w:val="000000"/>
      <w:sz w:val="28"/>
      <w:szCs w:val="28"/>
    </w:rPr>
  </w:style>
  <w:style w:type="character" w:customStyle="1" w:styleId="rvts6">
    <w:name w:val="rvts6"/>
    <w:basedOn w:val="DefaultParagraphFont"/>
    <w:uiPriority w:val="99"/>
    <w:rsid w:val="006E7277"/>
  </w:style>
  <w:style w:type="paragraph" w:customStyle="1" w:styleId="aff1">
    <w:name w:val="Базовый"/>
    <w:uiPriority w:val="99"/>
    <w:rsid w:val="006E7277"/>
    <w:pPr>
      <w:widowControl w:val="0"/>
      <w:suppressAutoHyphens/>
      <w:spacing w:after="200" w:line="276" w:lineRule="auto"/>
    </w:pPr>
    <w:rPr>
      <w:rFonts w:cs="Calibri"/>
      <w:sz w:val="24"/>
      <w:szCs w:val="24"/>
    </w:rPr>
  </w:style>
  <w:style w:type="paragraph" w:customStyle="1" w:styleId="p26">
    <w:name w:val="p26"/>
    <w:basedOn w:val="Normal"/>
    <w:uiPriority w:val="99"/>
    <w:rsid w:val="006E7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2">
    <w:name w:val="ft222"/>
    <w:basedOn w:val="DefaultParagraphFont"/>
    <w:uiPriority w:val="99"/>
    <w:rsid w:val="006E7277"/>
  </w:style>
  <w:style w:type="paragraph" w:styleId="BodyText3">
    <w:name w:val="Body Text 3"/>
    <w:basedOn w:val="Normal"/>
    <w:link w:val="BodyText3Char"/>
    <w:uiPriority w:val="99"/>
    <w:rsid w:val="006E7277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6E7277"/>
    <w:rPr>
      <w:rFonts w:ascii="Times New Roman" w:hAnsi="Times New Roman" w:cs="Times New Roman"/>
      <w:sz w:val="16"/>
      <w:szCs w:val="16"/>
    </w:rPr>
  </w:style>
  <w:style w:type="paragraph" w:customStyle="1" w:styleId="Authors">
    <w:name w:val="Authors"/>
    <w:uiPriority w:val="99"/>
    <w:rsid w:val="006E7277"/>
    <w:pPr>
      <w:suppressLineNumbers/>
      <w:tabs>
        <w:tab w:val="left" w:pos="0"/>
      </w:tabs>
      <w:spacing w:after="240"/>
      <w:jc w:val="center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ff2">
    <w:name w:val="диплом мой"/>
    <w:basedOn w:val="Normal"/>
    <w:uiPriority w:val="99"/>
    <w:rsid w:val="006E7277"/>
    <w:pPr>
      <w:spacing w:before="120" w:after="12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justify">
    <w:name w:val="justify"/>
    <w:basedOn w:val="Normal"/>
    <w:uiPriority w:val="99"/>
    <w:rsid w:val="006E727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2">
    <w:name w:val="n2"/>
    <w:uiPriority w:val="99"/>
    <w:rsid w:val="006E7277"/>
    <w:rPr>
      <w:sz w:val="16"/>
      <w:szCs w:val="16"/>
    </w:rPr>
  </w:style>
  <w:style w:type="paragraph" w:customStyle="1" w:styleId="font8">
    <w:name w:val="font_8"/>
    <w:basedOn w:val="Normal"/>
    <w:uiPriority w:val="99"/>
    <w:rsid w:val="006E7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-">
    <w:name w:val="cu - БНТУ"/>
    <w:basedOn w:val="Normal"/>
    <w:next w:val="Normal"/>
    <w:uiPriority w:val="99"/>
    <w:rsid w:val="006E7277"/>
    <w:pPr>
      <w:spacing w:after="120" w:line="240" w:lineRule="auto"/>
      <w:ind w:firstLine="284"/>
      <w:jc w:val="center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BodyTextIndent3">
    <w:name w:val="Body Text Indent 3"/>
    <w:basedOn w:val="Normal"/>
    <w:link w:val="BodyTextIndent3Char"/>
    <w:uiPriority w:val="99"/>
    <w:semiHidden/>
    <w:rsid w:val="006E727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6E7277"/>
    <w:rPr>
      <w:sz w:val="16"/>
      <w:szCs w:val="16"/>
      <w:lang w:eastAsia="en-US"/>
    </w:rPr>
  </w:style>
  <w:style w:type="paragraph" w:customStyle="1" w:styleId="aff3">
    <w:name w:val="Знак Знак"/>
    <w:basedOn w:val="Normal"/>
    <w:uiPriority w:val="99"/>
    <w:rsid w:val="006E7277"/>
    <w:pPr>
      <w:spacing w:after="160" w:line="240" w:lineRule="exact"/>
    </w:pPr>
    <w:rPr>
      <w:rFonts w:ascii="Verdana" w:eastAsia="Times New Roman" w:hAnsi="Verdana" w:cs="Verdana"/>
      <w:sz w:val="24"/>
      <w:szCs w:val="24"/>
      <w:lang w:val="en-US"/>
    </w:rPr>
  </w:style>
  <w:style w:type="character" w:customStyle="1" w:styleId="Bodytext2TimesNewRoman">
    <w:name w:val="Body text (2) + Times New Roman"/>
    <w:aliases w:val="14 pt,Italic1"/>
    <w:uiPriority w:val="99"/>
    <w:rsid w:val="006E7277"/>
    <w:rPr>
      <w:rFonts w:ascii="Times New Roman" w:hAnsi="Times New Roman" w:cs="Times New Roman"/>
      <w:i/>
      <w:iCs/>
      <w:color w:val="000000"/>
      <w:spacing w:val="0"/>
      <w:w w:val="100"/>
      <w:position w:val="0"/>
      <w:sz w:val="28"/>
      <w:szCs w:val="28"/>
      <w:u w:val="none"/>
      <w:lang w:val="ru-RU" w:eastAsia="ru-RU"/>
    </w:rPr>
  </w:style>
  <w:style w:type="table" w:customStyle="1" w:styleId="8">
    <w:name w:val="Сетка таблицы8"/>
    <w:uiPriority w:val="99"/>
    <w:rsid w:val="006E7277"/>
    <w:rPr>
      <w:rFonts w:cs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20">
    <w:name w:val="Body text (2)_"/>
    <w:basedOn w:val="DefaultParagraphFont"/>
    <w:link w:val="Bodytext21"/>
    <w:uiPriority w:val="99"/>
    <w:locked/>
    <w:rsid w:val="006E7277"/>
    <w:rPr>
      <w:sz w:val="19"/>
      <w:szCs w:val="19"/>
      <w:shd w:val="clear" w:color="auto" w:fill="FFFFFF"/>
    </w:rPr>
  </w:style>
  <w:style w:type="paragraph" w:customStyle="1" w:styleId="Bodytext21">
    <w:name w:val="Body text (2)"/>
    <w:basedOn w:val="Normal"/>
    <w:link w:val="Bodytext20"/>
    <w:uiPriority w:val="99"/>
    <w:rsid w:val="006E7277"/>
    <w:pPr>
      <w:widowControl w:val="0"/>
      <w:shd w:val="clear" w:color="auto" w:fill="FFFFFF"/>
      <w:spacing w:before="180" w:after="0" w:line="226" w:lineRule="exact"/>
      <w:jc w:val="both"/>
    </w:pPr>
    <w:rPr>
      <w:sz w:val="19"/>
      <w:szCs w:val="19"/>
      <w:lang w:eastAsia="ru-RU"/>
    </w:rPr>
  </w:style>
  <w:style w:type="table" w:customStyle="1" w:styleId="9">
    <w:name w:val="Сетка таблицы9"/>
    <w:uiPriority w:val="99"/>
    <w:rsid w:val="003C1E5E"/>
    <w:rPr>
      <w:rFonts w:cs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0">
    <w:name w:val="Сетка таблицы12"/>
    <w:uiPriority w:val="99"/>
    <w:rsid w:val="003C1E5E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0">
    <w:name w:val="Сетка таблицы22"/>
    <w:uiPriority w:val="99"/>
    <w:rsid w:val="003C1E5E"/>
    <w:rPr>
      <w:rFonts w:eastAsia="Times New Roman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Сетка таблицы32"/>
    <w:uiPriority w:val="99"/>
    <w:rsid w:val="003C1E5E"/>
    <w:rPr>
      <w:rFonts w:eastAsia="Times New Roman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Сетка таблицы43"/>
    <w:uiPriority w:val="99"/>
    <w:rsid w:val="003C1E5E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2">
    <w:name w:val="Сетка таблицы52"/>
    <w:uiPriority w:val="99"/>
    <w:rsid w:val="003C1E5E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2">
    <w:name w:val="Сетка таблицы412"/>
    <w:uiPriority w:val="99"/>
    <w:rsid w:val="003C1E5E"/>
    <w:pPr>
      <w:spacing w:after="200" w:line="276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Equation">
    <w:name w:val="@bodyEquation"/>
    <w:basedOn w:val="Normal"/>
    <w:uiPriority w:val="99"/>
    <w:rsid w:val="00A27CF2"/>
    <w:pPr>
      <w:widowControl w:val="0"/>
      <w:tabs>
        <w:tab w:val="center" w:pos="2268"/>
        <w:tab w:val="right" w:pos="4536"/>
      </w:tabs>
      <w:spacing w:before="120" w:after="0" w:line="36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887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7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7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7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7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73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7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7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7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7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mi.bntu.b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optotechnolab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3</Pages>
  <Words>645</Words>
  <Characters>3681</Characters>
  <Application>Microsoft Office Outlook</Application>
  <DocSecurity>0</DocSecurity>
  <Lines>0</Lines>
  <Paragraphs>0</Paragraphs>
  <ScaleCrop>false</ScaleCrop>
  <Company>SPecialiST RePack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Лисенков БН</cp:lastModifiedBy>
  <cp:revision>4</cp:revision>
  <cp:lastPrinted>2017-04-13T20:40:00Z</cp:lastPrinted>
  <dcterms:created xsi:type="dcterms:W3CDTF">2021-02-26T10:36:00Z</dcterms:created>
  <dcterms:modified xsi:type="dcterms:W3CDTF">2021-03-09T12:44:00Z</dcterms:modified>
</cp:coreProperties>
</file>